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3005727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3977D3F0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proofErr w:type="spellStart"/>
      <w:r w:rsidRPr="00236E7A">
        <w:rPr>
          <w:b w:val="0"/>
          <w:bCs/>
          <w:lang w:val="pt-BR"/>
        </w:rPr>
        <w:t>Tuning</w:t>
      </w:r>
      <w:proofErr w:type="spellEnd"/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</w:t>
      </w:r>
      <w:r w:rsidR="008F0FBE">
        <w:rPr>
          <w:b w:val="0"/>
          <w:bCs/>
          <w:lang w:val="pt-BR"/>
        </w:rPr>
        <w:t>este</w:t>
      </w:r>
      <w:r w:rsidR="00236E7A" w:rsidRPr="00236E7A">
        <w:rPr>
          <w:b w:val="0"/>
          <w:bCs/>
          <w:lang w:val="pt-BR"/>
        </w:rPr>
        <w:t xml:space="preserve"> projeto</w:t>
      </w:r>
      <w:r w:rsidR="008F0FBE">
        <w:rPr>
          <w:b w:val="0"/>
          <w:bCs/>
          <w:lang w:val="pt-BR"/>
        </w:rPr>
        <w:t xml:space="preserve"> e em projetos futuros na vida</w:t>
      </w:r>
      <w:r w:rsidR="00236E7A" w:rsidRPr="00236E7A">
        <w:rPr>
          <w:b w:val="0"/>
          <w:bCs/>
          <w:lang w:val="pt-BR"/>
        </w:rPr>
        <w:t>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1258238A" w14:textId="77777777" w:rsidR="00860BF7" w:rsidRDefault="00860BF7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477D99EB" w14:textId="6ACCBF6C" w:rsidR="00705274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005727" w:history="1">
            <w:r w:rsidR="00705274" w:rsidRPr="007729BC">
              <w:rPr>
                <w:rStyle w:val="Hyperlink"/>
                <w:noProof/>
                <w:lang w:val="pt-BR"/>
              </w:rPr>
              <w:t>Agradecimentos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_Toc143005727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2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886A383" w14:textId="4732B36F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28" w:history="1">
            <w:r w:rsidR="00705274" w:rsidRPr="007729BC">
              <w:rPr>
                <w:rStyle w:val="Hyperlink"/>
                <w:noProof/>
                <w:lang w:val="pt-BR"/>
              </w:rPr>
              <w:t>Introdução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_Toc143005728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03BBBF2" w14:textId="2792C503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29" w:history="1">
            <w:r w:rsidR="00705274" w:rsidRPr="007729BC">
              <w:rPr>
                <w:rStyle w:val="Hyperlink"/>
                <w:noProof/>
                <w:lang w:val="pt-BR"/>
              </w:rPr>
              <w:t>Propósito do projeto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_Toc143005729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EA60736" w14:textId="45B9C078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0" w:history="1">
            <w:r w:rsidR="00705274" w:rsidRPr="007729BC">
              <w:rPr>
                <w:rStyle w:val="Hyperlink"/>
                <w:noProof/>
                <w:lang w:val="pt-BR"/>
              </w:rPr>
              <w:t>Escopo do projeto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_Toc143005730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26F635B" w14:textId="7CA57BA4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1" w:history="1">
            <w:r w:rsidR="00705274" w:rsidRPr="007729BC">
              <w:rPr>
                <w:rStyle w:val="Hyperlink"/>
                <w:noProof/>
                <w:lang w:val="pt-BR"/>
              </w:rPr>
              <w:t>Descrição do Cliente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_Toc143005731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7643717F" w14:textId="0166395C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2" w:history="1">
            <w:r w:rsidR="00705274" w:rsidRPr="007729BC">
              <w:rPr>
                <w:rStyle w:val="Hyperlink"/>
                <w:noProof/>
                <w:lang w:val="pt-BR"/>
              </w:rPr>
              <w:t>Resumo da empresa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_Toc143005732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1466145E" w14:textId="08FBF238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3" w:history="1">
            <w:r w:rsidR="00705274" w:rsidRPr="007729BC">
              <w:rPr>
                <w:rStyle w:val="Hyperlink"/>
                <w:noProof/>
                <w:lang w:val="pt-BR"/>
              </w:rPr>
              <w:t>Hóspedes e Acomodações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_Toc143005733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B281E1C" w14:textId="449776CA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4" w:history="1">
            <w:r w:rsidR="00705274" w:rsidRPr="007729BC">
              <w:rPr>
                <w:rStyle w:val="Hyperlink"/>
                <w:noProof/>
                <w:lang w:val="pt-BR"/>
              </w:rPr>
              <w:t>Levantamento de Requisitos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_Toc143005734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D17E858" w14:textId="568890BC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5" w:history="1">
            <w:r w:rsidR="00705274" w:rsidRPr="007729BC">
              <w:rPr>
                <w:rStyle w:val="Hyperlink"/>
                <w:noProof/>
                <w:lang w:val="pt-BR"/>
              </w:rPr>
              <w:t>Regras de negócio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_Toc143005735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59395F72" w14:textId="4E183E4A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6" w:history="1">
            <w:r w:rsidR="00705274" w:rsidRPr="007729BC">
              <w:rPr>
                <w:rStyle w:val="Hyperlink"/>
                <w:noProof/>
                <w:lang w:val="pt-BR"/>
              </w:rPr>
              <w:t>Lista de entidades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_Toc143005736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090F6C56" w14:textId="496300B1" w:rsidR="00705274" w:rsidRDefault="0000000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7" w:history="1">
            <w:r w:rsidR="00705274" w:rsidRPr="007729BC">
              <w:rPr>
                <w:rStyle w:val="Hyperlink"/>
                <w:noProof/>
                <w:lang w:val="pt-BR"/>
              </w:rPr>
              <w:t>Associativas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_Toc143005737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FBBE381" w14:textId="36A92FCB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8" w:history="1">
            <w:r w:rsidR="00705274" w:rsidRPr="007729BC">
              <w:rPr>
                <w:rStyle w:val="Hyperlink"/>
                <w:noProof/>
                <w:lang w:val="pt-BR"/>
              </w:rPr>
              <w:t>Lista de atributos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_Toc143005738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5613918C" w14:textId="1D0660DF" w:rsidR="00705274" w:rsidRDefault="0000000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9" w:history="1">
            <w:r w:rsidR="00705274" w:rsidRPr="007729BC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_Toc143005739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47C37EDA" w14:textId="60275227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0" w:history="1">
            <w:r w:rsidR="00705274" w:rsidRPr="007729BC">
              <w:rPr>
                <w:rStyle w:val="Hyperlink"/>
                <w:noProof/>
                <w:lang w:val="pt-BR"/>
              </w:rPr>
              <w:t>Modelo Conceitual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_Toc143005740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8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1E6469D" w14:textId="70537DEE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1" w:history="1">
            <w:r w:rsidR="00705274" w:rsidRPr="007729BC">
              <w:rPr>
                <w:rStyle w:val="Hyperlink"/>
                <w:noProof/>
                <w:lang w:val="pt-BR"/>
              </w:rPr>
              <w:t>Modelo Lógico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_Toc143005741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9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6A2FD192" w14:textId="2F0D4365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2" w:history="1">
            <w:r w:rsidR="00705274" w:rsidRPr="007729BC">
              <w:rPr>
                <w:rStyle w:val="Hyperlink"/>
                <w:noProof/>
                <w:lang w:val="pt-BR"/>
              </w:rPr>
              <w:t>Banco de Dados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_Toc143005742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10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4787B464" w14:textId="7441428D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3" w:history="1">
            <w:r w:rsidR="00705274" w:rsidRPr="007729BC">
              <w:rPr>
                <w:rStyle w:val="Hyperlink"/>
                <w:noProof/>
                <w:lang w:val="pt-BR"/>
              </w:rPr>
              <w:t>Schemas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_Toc143005743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10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C203ED0" w14:textId="653658AE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4" w:history="1">
            <w:r w:rsidR="00705274" w:rsidRPr="007729BC">
              <w:rPr>
                <w:rStyle w:val="Hyperlink"/>
                <w:noProof/>
                <w:lang w:val="pt-BR"/>
              </w:rPr>
              <w:t>Tabelas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_Toc143005744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11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C168D46" w14:textId="10775C7E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5" w:history="1">
            <w:r w:rsidR="00705274" w:rsidRPr="007729BC">
              <w:rPr>
                <w:rStyle w:val="Hyperlink"/>
                <w:noProof/>
                <w:lang w:val="pt-BR"/>
              </w:rPr>
              <w:t>Normalização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_Toc143005745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F573200" w14:textId="48369CDB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3005728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3005729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proofErr w:type="spellStart"/>
      <w:r w:rsidRPr="009051B6">
        <w:rPr>
          <w:i/>
          <w:iCs/>
          <w:lang w:val="pt-BR"/>
        </w:rPr>
        <w:t>funcions</w:t>
      </w:r>
      <w:proofErr w:type="spellEnd"/>
      <w:r>
        <w:rPr>
          <w:lang w:val="pt-BR"/>
        </w:rPr>
        <w:t xml:space="preserve"> e </w:t>
      </w:r>
      <w:proofErr w:type="spellStart"/>
      <w:r w:rsidRPr="009051B6">
        <w:rPr>
          <w:i/>
          <w:iCs/>
          <w:lang w:val="pt-BR"/>
        </w:rPr>
        <w:t>stored</w:t>
      </w:r>
      <w:proofErr w:type="spellEnd"/>
      <w:r w:rsidRPr="009051B6">
        <w:rPr>
          <w:i/>
          <w:iCs/>
          <w:lang w:val="pt-BR"/>
        </w:rPr>
        <w:t xml:space="preserve"> procedures</w:t>
      </w:r>
      <w:r>
        <w:rPr>
          <w:lang w:val="pt-BR"/>
        </w:rPr>
        <w:t xml:space="preserve">, criação de </w:t>
      </w:r>
      <w:proofErr w:type="spellStart"/>
      <w:r w:rsidRPr="009051B6">
        <w:rPr>
          <w:i/>
          <w:iCs/>
          <w:lang w:val="pt-BR"/>
        </w:rPr>
        <w:t>views</w:t>
      </w:r>
      <w:proofErr w:type="spellEnd"/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3005730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3005731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3005732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</w:t>
      </w:r>
      <w:proofErr w:type="gramStart"/>
      <w:r>
        <w:rPr>
          <w:lang w:val="pt-BR"/>
        </w:rPr>
        <w:t>Junho</w:t>
      </w:r>
      <w:proofErr w:type="gramEnd"/>
      <w:r>
        <w:rPr>
          <w:lang w:val="pt-BR"/>
        </w:rPr>
        <w:t xml:space="preserve">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3005733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</w:t>
      </w:r>
      <w:proofErr w:type="spellStart"/>
      <w:r>
        <w:rPr>
          <w:lang w:val="pt-BR"/>
        </w:rPr>
        <w:t>room</w:t>
      </w:r>
      <w:proofErr w:type="spellEnd"/>
      <w:r>
        <w:rPr>
          <w:lang w:val="pt-BR"/>
        </w:rPr>
        <w:t xml:space="preserve">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3005734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3005735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77427A37" w:rsidR="00697D20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funcionário só pode exercer uma função e possui um deposito bancário.</w:t>
      </w:r>
    </w:p>
    <w:p w14:paraId="1255D5C8" w14:textId="4469AB06" w:rsidR="00DF0967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67717B2E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informar: o tipo de pagamento, a forma de reserva e o motivo do cancelamento</w:t>
      </w:r>
      <w:r w:rsidR="00DF0967">
        <w:rPr>
          <w:lang w:val="pt-BR"/>
        </w:rPr>
        <w:t>, quarto reservado e funcionário responsável pela reserva</w:t>
      </w:r>
      <w:r>
        <w:rPr>
          <w:lang w:val="pt-BR"/>
        </w:rPr>
        <w:t>.</w:t>
      </w:r>
    </w:p>
    <w:p w14:paraId="46313B4D" w14:textId="5D1687EE" w:rsidR="00DF0967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66B7FCD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quarto possui apenas uma categoria.</w:t>
      </w:r>
    </w:p>
    <w:p w14:paraId="3E3AF7C5" w14:textId="3692B7CE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3005736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Pr="00C21204">
        <w:rPr>
          <w:lang w:val="pt-BR"/>
        </w:rPr>
        <w:t>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Deposito_funcionario</w:t>
      </w:r>
      <w:proofErr w:type="spellEnd"/>
      <w:r>
        <w:rPr>
          <w:lang w:val="pt-BR"/>
        </w:rPr>
        <w:t>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>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Funcao_funionario</w:t>
      </w:r>
      <w:proofErr w:type="spellEnd"/>
      <w:r>
        <w:rPr>
          <w:lang w:val="pt-BR"/>
        </w:rPr>
        <w:t>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Funcionario</w:t>
      </w:r>
      <w:proofErr w:type="spellEnd"/>
      <w:r>
        <w:rPr>
          <w:lang w:val="pt-BR"/>
        </w:rPr>
        <w:t>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Servico</w:t>
      </w:r>
      <w:proofErr w:type="spellEnd"/>
      <w:r>
        <w:rPr>
          <w:lang w:val="pt-BR"/>
        </w:rPr>
        <w:t>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>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Tipo_cancelamento</w:t>
      </w:r>
      <w:proofErr w:type="spellEnd"/>
      <w:r>
        <w:rPr>
          <w:lang w:val="pt-BR"/>
        </w:rPr>
        <w:t>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Tipo_contato</w:t>
      </w:r>
      <w:proofErr w:type="spellEnd"/>
      <w:r>
        <w:rPr>
          <w:lang w:val="pt-BR"/>
        </w:rPr>
        <w:t>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Tipo_hospede</w:t>
      </w:r>
      <w:proofErr w:type="spellEnd"/>
      <w:r>
        <w:rPr>
          <w:lang w:val="pt-BR"/>
        </w:rPr>
        <w:t>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Tipo_quarto</w:t>
      </w:r>
      <w:proofErr w:type="spellEnd"/>
      <w:r>
        <w:rPr>
          <w:lang w:val="pt-BR"/>
        </w:rPr>
        <w:t>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Tipo_pagamento</w:t>
      </w:r>
      <w:proofErr w:type="spellEnd"/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7CE990C9" w14:textId="55CE2BDF" w:rsidR="00697D20" w:rsidRDefault="00C21204" w:rsidP="00C21204">
      <w:pPr>
        <w:pStyle w:val="Ttulo3"/>
        <w:rPr>
          <w:lang w:val="pt-BR"/>
        </w:rPr>
      </w:pPr>
      <w:bookmarkStart w:id="10" w:name="_Toc143005737"/>
      <w:bookmarkStart w:id="11" w:name="_Hlk141794265"/>
      <w:r>
        <w:rPr>
          <w:lang w:val="pt-BR"/>
        </w:rPr>
        <w:lastRenderedPageBreak/>
        <w:t>Associativas</w:t>
      </w:r>
      <w:bookmarkEnd w:id="10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Hospede_class</w:t>
      </w:r>
      <w:r w:rsidR="003B46BB">
        <w:rPr>
          <w:lang w:val="pt-BR"/>
        </w:rPr>
        <w:t>e</w:t>
      </w:r>
      <w:proofErr w:type="spellEnd"/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Reserva_servico</w:t>
      </w:r>
      <w:proofErr w:type="spellEnd"/>
      <w:r>
        <w:rPr>
          <w:lang w:val="pt-BR"/>
        </w:rPr>
        <w:t>.</w:t>
      </w:r>
    </w:p>
    <w:bookmarkEnd w:id="11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3005738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="00C73A4C">
        <w:rPr>
          <w:lang w:val="pt-BR"/>
        </w:rPr>
        <w:t xml:space="preserve">: </w:t>
      </w:r>
      <w:proofErr w:type="spellStart"/>
      <w:r w:rsidR="00C73A4C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C73A4C">
        <w:rPr>
          <w:lang w:val="pt-BR"/>
        </w:rPr>
        <w:t xml:space="preserve">, </w:t>
      </w:r>
      <w:proofErr w:type="spellStart"/>
      <w:r w:rsidR="00C73A4C" w:rsidRPr="00C73A4C">
        <w:rPr>
          <w:lang w:val="pt-BR"/>
        </w:rPr>
        <w:t>id_reserva</w:t>
      </w:r>
      <w:proofErr w:type="spellEnd"/>
      <w:r w:rsidR="00C73A4C" w:rsidRPr="00C73A4C">
        <w:rPr>
          <w:lang w:val="pt-BR"/>
        </w:rPr>
        <w:t xml:space="preserve">, localização, comodidade, limpeza, </w:t>
      </w:r>
      <w:proofErr w:type="spellStart"/>
      <w:r w:rsidR="00C73A4C" w:rsidRPr="00C73A4C">
        <w:rPr>
          <w:lang w:val="pt-BR"/>
        </w:rPr>
        <w:t>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</w:t>
      </w:r>
      <w:proofErr w:type="spellEnd"/>
      <w:r w:rsidR="00C73A4C" w:rsidRPr="00C73A4C">
        <w:rPr>
          <w:lang w:val="pt-BR"/>
        </w:rPr>
        <w:t>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Deposito_funcionario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id_deposito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>digo_</w:t>
      </w:r>
      <w:proofErr w:type="gramStart"/>
      <w:r w:rsidR="00787742" w:rsidRPr="00787742">
        <w:rPr>
          <w:lang w:val="pt-BR"/>
        </w:rPr>
        <w:t>agencia</w:t>
      </w:r>
      <w:proofErr w:type="spellEnd"/>
      <w:proofErr w:type="gramEnd"/>
      <w:r w:rsidR="00787742" w:rsidRPr="00787742">
        <w:rPr>
          <w:lang w:val="pt-BR"/>
        </w:rPr>
        <w:t xml:space="preserve">, </w:t>
      </w:r>
      <w:proofErr w:type="spellStart"/>
      <w:r w:rsidR="00460AFB" w:rsidRPr="00787742">
        <w:rPr>
          <w:lang w:val="pt-BR"/>
        </w:rPr>
        <w:t>numero_conta</w:t>
      </w:r>
      <w:proofErr w:type="spellEnd"/>
      <w:r w:rsidR="00460AFB" w:rsidRPr="00787742">
        <w:rPr>
          <w:lang w:val="pt-BR"/>
        </w:rPr>
        <w:t>,</w:t>
      </w:r>
      <w:r w:rsidR="008C3AB8">
        <w:rPr>
          <w:lang w:val="pt-BR"/>
        </w:rPr>
        <w:t xml:space="preserve"> </w:t>
      </w:r>
      <w:proofErr w:type="spellStart"/>
      <w:r w:rsidR="008C3AB8">
        <w:rPr>
          <w:lang w:val="pt-BR"/>
        </w:rPr>
        <w:t>tipo_conta</w:t>
      </w:r>
      <w:proofErr w:type="spellEnd"/>
      <w:r w:rsidR="008C3AB8">
        <w:rPr>
          <w:lang w:val="pt-BR"/>
        </w:rPr>
        <w:t>,</w:t>
      </w:r>
      <w:r w:rsidR="00460AFB" w:rsidRPr="00787742">
        <w:rPr>
          <w:lang w:val="pt-BR"/>
        </w:rPr>
        <w:t xml:space="preserve"> </w:t>
      </w:r>
      <w:proofErr w:type="spellStart"/>
      <w:r w:rsidR="00787742" w:rsidRPr="00787742">
        <w:rPr>
          <w:lang w:val="pt-BR"/>
        </w:rPr>
        <w:t>nome_banco</w:t>
      </w:r>
      <w:proofErr w:type="spellEnd"/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 xml:space="preserve">; </w:t>
      </w:r>
      <w:proofErr w:type="spellStart"/>
      <w:r>
        <w:rPr>
          <w:lang w:val="pt-BR"/>
        </w:rPr>
        <w:t>id_endereco</w:t>
      </w:r>
      <w:proofErr w:type="spellEnd"/>
      <w:r>
        <w:rPr>
          <w:lang w:val="pt-BR"/>
        </w:rPr>
        <w:t>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Funcao_funionario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id_funcao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>
        <w:rPr>
          <w:lang w:val="pt-BR"/>
        </w:rPr>
        <w:t>nome_funcao</w:t>
      </w:r>
      <w:proofErr w:type="spellEnd"/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id_telefone</w:t>
      </w:r>
      <w:proofErr w:type="spellEnd"/>
      <w:r w:rsidR="00445279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id_endereco</w:t>
      </w:r>
      <w:proofErr w:type="spellEnd"/>
      <w:r w:rsidR="00445279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tipo_funcao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conta_deposito</w:t>
      </w:r>
      <w:proofErr w:type="spellEnd"/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id_telefone</w:t>
      </w:r>
      <w:proofErr w:type="spellEnd"/>
      <w:r w:rsidR="00445279" w:rsidRPr="00445279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id_endereco</w:t>
      </w:r>
      <w:proofErr w:type="spellEnd"/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proofErr w:type="spellStart"/>
      <w:r w:rsidR="00F64B4D">
        <w:rPr>
          <w:lang w:val="pt-BR"/>
        </w:rPr>
        <w:t>id_quarto</w:t>
      </w:r>
      <w:proofErr w:type="spellEnd"/>
      <w:r w:rsidR="00F64B4D">
        <w:rPr>
          <w:lang w:val="pt-BR"/>
        </w:rPr>
        <w:t xml:space="preserve">, andar, </w:t>
      </w:r>
      <w:proofErr w:type="spellStart"/>
      <w:r w:rsidR="00F64B4D">
        <w:rPr>
          <w:lang w:val="pt-BR"/>
        </w:rPr>
        <w:t>tipo_quarto</w:t>
      </w:r>
      <w:proofErr w:type="spellEnd"/>
      <w:r w:rsidR="00F64B4D">
        <w:rPr>
          <w:lang w:val="pt-BR"/>
        </w:rPr>
        <w:t xml:space="preserve">, camas, </w:t>
      </w:r>
      <w:proofErr w:type="spellStart"/>
      <w:r w:rsidR="00F64B4D">
        <w:rPr>
          <w:lang w:val="pt-BR"/>
        </w:rPr>
        <w:t>valor_diaria</w:t>
      </w:r>
      <w:proofErr w:type="spellEnd"/>
      <w:r w:rsidR="00F64B4D">
        <w:rPr>
          <w:lang w:val="pt-BR"/>
        </w:rPr>
        <w:t>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proofErr w:type="spellStart"/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checkin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checkout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funcionario_checkin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</w:t>
      </w:r>
      <w:r w:rsidR="00F64B4D">
        <w:rPr>
          <w:lang w:val="pt-BR"/>
        </w:rPr>
        <w:t>out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>principal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proofErr w:type="gramStart"/>
      <w:r w:rsidR="00F64B4D" w:rsidRPr="00F64B4D">
        <w:rPr>
          <w:lang w:val="pt-BR"/>
        </w:rPr>
        <w:t>numero</w:t>
      </w:r>
      <w:proofErr w:type="gramEnd"/>
      <w:r w:rsidR="00F64B4D" w:rsidRPr="00F64B4D">
        <w:rPr>
          <w:lang w:val="pt-BR"/>
        </w:rPr>
        <w:t>_pessoas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2468A6">
        <w:rPr>
          <w:lang w:val="pt-BR"/>
        </w:rPr>
        <w:t>id_</w:t>
      </w:r>
      <w:r w:rsidR="002468A6" w:rsidRPr="00F64B4D">
        <w:rPr>
          <w:lang w:val="pt-BR"/>
        </w:rPr>
        <w:t>quarto</w:t>
      </w:r>
      <w:proofErr w:type="spellEnd"/>
      <w:r w:rsidR="002468A6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tipo_pagamento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valor</w:t>
      </w:r>
      <w:r w:rsidR="00F96C6F">
        <w:rPr>
          <w:lang w:val="pt-BR"/>
        </w:rPr>
        <w:t>_total</w:t>
      </w:r>
      <w:proofErr w:type="spellEnd"/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Servico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</w:t>
      </w:r>
      <w:proofErr w:type="spellEnd"/>
      <w:r w:rsidR="000F4B6D">
        <w:rPr>
          <w:lang w:val="pt-BR"/>
        </w:rPr>
        <w:t>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id_telefone</w:t>
      </w:r>
      <w:proofErr w:type="spellEnd"/>
      <w:r w:rsidR="00480810">
        <w:rPr>
          <w:lang w:val="pt-BR"/>
        </w:rPr>
        <w:t>,</w:t>
      </w:r>
      <w:r w:rsidR="001A34C5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codigo_pais</w:t>
      </w:r>
      <w:proofErr w:type="spellEnd"/>
      <w:r w:rsidR="001A34C5">
        <w:rPr>
          <w:lang w:val="pt-BR"/>
        </w:rPr>
        <w:t>,</w:t>
      </w:r>
      <w:r w:rsidR="00480810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codigo_area</w:t>
      </w:r>
      <w:proofErr w:type="spellEnd"/>
      <w:r w:rsidR="00480810">
        <w:rPr>
          <w:lang w:val="pt-BR"/>
        </w:rPr>
        <w:t>, telefone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Tipo_cancelamento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id_tp_cancelamento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042975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id_tp_contato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descricao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>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Tipo_hospede</w:t>
      </w:r>
      <w:proofErr w:type="spellEnd"/>
      <w:r w:rsidRPr="00C21204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id_tp_hospede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Tipo_quarto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Tipo_pagamento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3005739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D061CD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id_reserva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id_tp_hospede</w:t>
      </w:r>
      <w:proofErr w:type="spellEnd"/>
      <w:r w:rsidR="002B642B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Reserva_servico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proofErr w:type="spellEnd"/>
      <w:r w:rsidR="00252CF2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52CF2">
        <w:rPr>
          <w:b w:val="0"/>
          <w:color w:val="000000" w:themeColor="text1"/>
          <w:sz w:val="26"/>
          <w:lang w:val="pt-BR"/>
        </w:rPr>
        <w:t>id_servico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FA28A56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3005740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3005741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1F763B14" w:rsidR="00697D20" w:rsidRDefault="00E16500" w:rsidP="00D20B7B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Estrutura</w:t>
      </w:r>
      <w:r w:rsidR="00D20B7B">
        <w:rPr>
          <w:lang w:val="pt-BR"/>
        </w:rPr>
        <w:t>s</w:t>
      </w:r>
      <w:r>
        <w:rPr>
          <w:lang w:val="pt-BR"/>
        </w:rPr>
        <w:t xml:space="preserve"> do Banco </w:t>
      </w:r>
      <w:r w:rsidR="00D20B7B">
        <w:rPr>
          <w:lang w:val="pt-BR"/>
        </w:rPr>
        <w:t>e Tabelas</w:t>
      </w:r>
    </w:p>
    <w:p w14:paraId="76AAEE03" w14:textId="1CE5FBA8" w:rsidR="00D20B7B" w:rsidRDefault="00D20B7B" w:rsidP="00D20B7B">
      <w:pPr>
        <w:pStyle w:val="Ttulo1"/>
        <w:rPr>
          <w:lang w:val="pt-BR"/>
        </w:rPr>
      </w:pPr>
      <w:bookmarkStart w:id="16" w:name="_Toc143005742"/>
      <w:r>
        <w:rPr>
          <w:lang w:val="pt-BR"/>
        </w:rPr>
        <w:t>Banco de Dados</w:t>
      </w:r>
      <w:bookmarkEnd w:id="16"/>
    </w:p>
    <w:p w14:paraId="74856B0A" w14:textId="15FF1A91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</w:t>
      </w:r>
      <w:proofErr w:type="spellStart"/>
      <w:r>
        <w:rPr>
          <w:lang w:val="pt-BR"/>
        </w:rPr>
        <w:t>db_ceuazul</w:t>
      </w:r>
      <w:proofErr w:type="spellEnd"/>
      <w:r>
        <w:rPr>
          <w:lang w:val="pt-BR"/>
        </w:rPr>
        <w:t>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C2996DB" w14:textId="32629682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  <w:vAlign w:val="center"/>
          </w:tcPr>
          <w:p w14:paraId="528D0D39" w14:textId="794E086C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47E8D512" w14:textId="4395EC21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autogrowth</w:t>
            </w:r>
          </w:p>
        </w:tc>
        <w:tc>
          <w:tcPr>
            <w:tcW w:w="2883" w:type="dxa"/>
            <w:vAlign w:val="center"/>
          </w:tcPr>
          <w:p w14:paraId="4A42EE5A" w14:textId="01926ECA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793EB9D" w14:textId="502D5C8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size</w:t>
            </w:r>
          </w:p>
        </w:tc>
        <w:tc>
          <w:tcPr>
            <w:tcW w:w="2883" w:type="dxa"/>
            <w:vAlign w:val="center"/>
          </w:tcPr>
          <w:p w14:paraId="70C2B921" w14:textId="31BD3E91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69C45996" w14:textId="60702E8B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autogrowth</w:t>
            </w:r>
          </w:p>
        </w:tc>
        <w:tc>
          <w:tcPr>
            <w:tcW w:w="2883" w:type="dxa"/>
            <w:vAlign w:val="center"/>
          </w:tcPr>
          <w:p w14:paraId="2CADC8CD" w14:textId="6E012D66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0B22FBB2" w14:textId="3F05D564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Collate</w:t>
            </w:r>
          </w:p>
        </w:tc>
        <w:tc>
          <w:tcPr>
            <w:tcW w:w="2883" w:type="dxa"/>
            <w:vAlign w:val="center"/>
          </w:tcPr>
          <w:p w14:paraId="581E876C" w14:textId="2ADEA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707E967" w14:textId="0B81494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  <w:vAlign w:val="center"/>
          </w:tcPr>
          <w:p w14:paraId="4591E26B" w14:textId="7AF1CF80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017FDF8" w14:textId="4451860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Page Verify</w:t>
            </w:r>
          </w:p>
        </w:tc>
        <w:tc>
          <w:tcPr>
            <w:tcW w:w="2883" w:type="dxa"/>
            <w:vAlign w:val="center"/>
          </w:tcPr>
          <w:p w14:paraId="2376F2DB" w14:textId="3ED9E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Checksum</w:t>
            </w:r>
            <w:proofErr w:type="spellEnd"/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</w:t>
      </w:r>
      <w:proofErr w:type="spellStart"/>
      <w:r w:rsidR="003B0760">
        <w:rPr>
          <w:lang w:val="pt-BR"/>
        </w:rPr>
        <w:t>collation</w:t>
      </w:r>
      <w:proofErr w:type="spellEnd"/>
      <w:r w:rsidR="003B0760">
        <w:rPr>
          <w:lang w:val="pt-BR"/>
        </w:rPr>
        <w:t>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 xml:space="preserve">Por uma questão de querer mais segurança no início, foram decididos a implementação de Recovery Full (para o armazenamento de todos os dados possíveis) e Page </w:t>
      </w:r>
      <w:proofErr w:type="spellStart"/>
      <w:r>
        <w:rPr>
          <w:lang w:val="pt-BR"/>
        </w:rPr>
        <w:t>Verify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Checksum</w:t>
      </w:r>
      <w:proofErr w:type="spellEnd"/>
      <w:r>
        <w:rPr>
          <w:lang w:val="pt-BR"/>
        </w:rPr>
        <w:t xml:space="preserve"> (para uma maior integridade dos dados).</w:t>
      </w:r>
    </w:p>
    <w:p w14:paraId="2F4C9C27" w14:textId="7585753E" w:rsidR="00697D20" w:rsidRPr="00342B5B" w:rsidRDefault="00D20B7B" w:rsidP="00D20B7B">
      <w:pPr>
        <w:pStyle w:val="Ttulo1"/>
        <w:rPr>
          <w:lang w:val="pt-BR"/>
        </w:rPr>
      </w:pPr>
      <w:bookmarkStart w:id="17" w:name="_Toc143005743"/>
      <w:r>
        <w:rPr>
          <w:lang w:val="pt-BR"/>
        </w:rPr>
        <w:t>Schemas</w:t>
      </w:r>
      <w:bookmarkEnd w:id="17"/>
    </w:p>
    <w:p w14:paraId="51A52944" w14:textId="77777777" w:rsidR="000054F5" w:rsidRDefault="00F85317" w:rsidP="00697D20">
      <w:pPr>
        <w:pStyle w:val="Contedo"/>
        <w:rPr>
          <w:lang w:val="pt-BR"/>
        </w:rPr>
      </w:pPr>
      <w:r>
        <w:rPr>
          <w:lang w:val="pt-BR"/>
        </w:rPr>
        <w:t xml:space="preserve">Foram criados 5 (cinco)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para o banco de dados, a fim de organizar melhor os objetos e garantir mais segurança para o cliente.</w:t>
      </w:r>
      <w:r w:rsidR="0079684D">
        <w:rPr>
          <w:lang w:val="pt-BR"/>
        </w:rPr>
        <w:t xml:space="preserve"> Os </w:t>
      </w:r>
      <w:proofErr w:type="spellStart"/>
      <w:r w:rsidR="0079684D">
        <w:rPr>
          <w:lang w:val="pt-BR"/>
        </w:rPr>
        <w:t>schemas</w:t>
      </w:r>
      <w:proofErr w:type="spellEnd"/>
      <w:r w:rsidR="0079684D">
        <w:rPr>
          <w:lang w:val="pt-BR"/>
        </w:rPr>
        <w:t xml:space="preserve"> são: </w:t>
      </w:r>
      <w:r w:rsidR="00F74DE5">
        <w:rPr>
          <w:lang w:val="pt-BR"/>
        </w:rPr>
        <w:t xml:space="preserve">Pessoa (contendo dados de telefone e residência de hóspedes e funcionários), </w:t>
      </w:r>
      <w:r w:rsidR="0046071E">
        <w:rPr>
          <w:lang w:val="pt-BR"/>
        </w:rPr>
        <w:t>Funcionário (contendo os dados de funcionários e suas atividades na empresa), Hóspede</w:t>
      </w:r>
      <w:r w:rsidR="00161ADF">
        <w:rPr>
          <w:lang w:val="pt-BR"/>
        </w:rPr>
        <w:t xml:space="preserve"> (contendo os dados dos hóspedes)</w:t>
      </w:r>
      <w:r w:rsidR="009E5EDF">
        <w:rPr>
          <w:lang w:val="pt-BR"/>
        </w:rPr>
        <w:t>, Comodo (contendo as tabelas de ‘</w:t>
      </w:r>
      <w:r w:rsidR="009E5EDF" w:rsidRPr="009E5EDF">
        <w:rPr>
          <w:i/>
          <w:iCs/>
          <w:lang w:val="pt-BR"/>
        </w:rPr>
        <w:t>quarto’</w:t>
      </w:r>
      <w:r w:rsidR="009E5EDF">
        <w:rPr>
          <w:lang w:val="pt-BR"/>
        </w:rPr>
        <w:t xml:space="preserve"> e ‘</w:t>
      </w:r>
      <w:r w:rsidR="009E5EDF" w:rsidRPr="009E5EDF">
        <w:rPr>
          <w:i/>
          <w:iCs/>
          <w:lang w:val="pt-BR"/>
        </w:rPr>
        <w:t>avaliação’</w:t>
      </w:r>
      <w:r w:rsidR="009E5EDF">
        <w:rPr>
          <w:lang w:val="pt-BR"/>
        </w:rPr>
        <w:t>)</w:t>
      </w:r>
      <w:r w:rsidR="000054F5">
        <w:rPr>
          <w:lang w:val="pt-BR"/>
        </w:rPr>
        <w:t xml:space="preserve"> e Reserva (unindo as principais tabelas sobre dados importantes </w:t>
      </w:r>
      <w:proofErr w:type="gramStart"/>
      <w:r w:rsidR="000054F5">
        <w:rPr>
          <w:lang w:val="pt-BR"/>
        </w:rPr>
        <w:t>da</w:t>
      </w:r>
      <w:proofErr w:type="gramEnd"/>
      <w:r w:rsidR="000054F5">
        <w:rPr>
          <w:lang w:val="pt-BR"/>
        </w:rPr>
        <w:t xml:space="preserve"> cada reserva feita).</w:t>
      </w:r>
      <w:r w:rsidR="00FC025F">
        <w:rPr>
          <w:lang w:val="pt-BR"/>
        </w:rPr>
        <w:t xml:space="preserve"> </w:t>
      </w:r>
    </w:p>
    <w:p w14:paraId="024CD260" w14:textId="77777777" w:rsidR="000054F5" w:rsidRDefault="000054F5" w:rsidP="00697D20">
      <w:pPr>
        <w:pStyle w:val="Contedo"/>
        <w:rPr>
          <w:lang w:val="pt-BR"/>
        </w:rPr>
      </w:pPr>
    </w:p>
    <w:p w14:paraId="2B317E26" w14:textId="77777777" w:rsidR="000054F5" w:rsidRDefault="000054F5" w:rsidP="00697D20">
      <w:pPr>
        <w:pStyle w:val="Contedo"/>
        <w:rPr>
          <w:lang w:val="pt-BR"/>
        </w:rPr>
      </w:pPr>
    </w:p>
    <w:p w14:paraId="773B957D" w14:textId="1407F4DC" w:rsidR="00697D20" w:rsidRDefault="00FC025F" w:rsidP="00697D20">
      <w:pPr>
        <w:pStyle w:val="Contedo"/>
        <w:rPr>
          <w:lang w:val="pt-BR"/>
        </w:rPr>
      </w:pPr>
      <w:r>
        <w:rPr>
          <w:lang w:val="pt-BR"/>
        </w:rPr>
        <w:lastRenderedPageBreak/>
        <w:t xml:space="preserve">A seguir, os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criados e as tabelas de cada um:</w:t>
      </w:r>
    </w:p>
    <w:p w14:paraId="6818C67B" w14:textId="77777777" w:rsidR="00656E97" w:rsidRDefault="00656E97" w:rsidP="00697D20">
      <w:pPr>
        <w:pStyle w:val="Contedo"/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345"/>
      </w:tblGrid>
      <w:tr w:rsidR="001F0DE2" w:rsidRPr="00273AD2" w14:paraId="4CF48F6C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3F22E139" w14:textId="58BB8E51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Pessoa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8270B98" w14:textId="5C087F56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tb_endereco_pessoa</w:t>
            </w:r>
            <w:proofErr w:type="spellEnd"/>
          </w:p>
        </w:tc>
      </w:tr>
      <w:tr w:rsidR="001F0DE2" w:rsidRPr="00273AD2" w14:paraId="382F86E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D2F0DD4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713277EC" w14:textId="432988EA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tb_telefone_pessoa</w:t>
            </w:r>
            <w:proofErr w:type="spellEnd"/>
          </w:p>
        </w:tc>
      </w:tr>
      <w:tr w:rsidR="001F0DE2" w:rsidRPr="00273AD2" w14:paraId="2E1C0B34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1256402E" w14:textId="1F4E0985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funcionario</w:t>
            </w:r>
          </w:p>
        </w:tc>
        <w:tc>
          <w:tcPr>
            <w:tcW w:w="3345" w:type="dxa"/>
            <w:vAlign w:val="center"/>
          </w:tcPr>
          <w:p w14:paraId="11E8E168" w14:textId="1D1F35D5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tb_funcionario</w:t>
            </w:r>
            <w:proofErr w:type="spellEnd"/>
          </w:p>
        </w:tc>
      </w:tr>
      <w:tr w:rsidR="001F0DE2" w:rsidRPr="00273AD2" w14:paraId="3BAF9846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04E69B1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1DD97D7B" w14:textId="634F1974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tb_deposito_funcionario</w:t>
            </w:r>
            <w:proofErr w:type="spellEnd"/>
          </w:p>
        </w:tc>
      </w:tr>
      <w:tr w:rsidR="001F0DE2" w:rsidRPr="00273AD2" w14:paraId="0548CEE4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A717EEF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4F1F77EE" w14:textId="5555E82B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tb_funcao_funcionario</w:t>
            </w:r>
            <w:proofErr w:type="spellEnd"/>
          </w:p>
        </w:tc>
      </w:tr>
      <w:tr w:rsidR="001F0DE2" w:rsidRPr="00273AD2" w14:paraId="3C854A48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535A3B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05D7A298" w14:textId="03029573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tb_servico</w:t>
            </w:r>
            <w:proofErr w:type="spellEnd"/>
          </w:p>
        </w:tc>
      </w:tr>
      <w:tr w:rsidR="001F0DE2" w:rsidRPr="00273AD2" w14:paraId="0B3966E5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607F744F" w14:textId="3E83C4F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hospede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149DF7D5" w14:textId="665AC723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</w:t>
            </w:r>
            <w:r w:rsidR="00087CB7" w:rsidRPr="00B6215B">
              <w:rPr>
                <w:color w:val="auto"/>
                <w:lang w:val="pt-BR"/>
              </w:rPr>
              <w:t>hospede</w:t>
            </w:r>
            <w:proofErr w:type="spellEnd"/>
          </w:p>
        </w:tc>
      </w:tr>
      <w:tr w:rsidR="001F0DE2" w:rsidRPr="00273AD2" w14:paraId="6DDE9828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342D21BB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73C1CC" w14:textId="0E75AF77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tb_hospede_classe</w:t>
            </w:r>
            <w:proofErr w:type="spellEnd"/>
          </w:p>
        </w:tc>
      </w:tr>
      <w:tr w:rsidR="001F0DE2" w:rsidRPr="00273AD2" w14:paraId="3853396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F8029B3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CC728C" w14:textId="31191A02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tb_tp_hospede</w:t>
            </w:r>
            <w:proofErr w:type="spellEnd"/>
          </w:p>
        </w:tc>
      </w:tr>
      <w:tr w:rsidR="001F0DE2" w:rsidRPr="00273AD2" w14:paraId="20280EDA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6BCD13E1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580902E" w14:textId="2E1AD554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tb_estadia</w:t>
            </w:r>
            <w:proofErr w:type="spellEnd"/>
          </w:p>
        </w:tc>
      </w:tr>
      <w:tr w:rsidR="001F0DE2" w:rsidRPr="00273AD2" w14:paraId="69BBED2A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3BCE8861" w14:textId="504EF3C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comodo</w:t>
            </w:r>
          </w:p>
        </w:tc>
        <w:tc>
          <w:tcPr>
            <w:tcW w:w="3345" w:type="dxa"/>
            <w:vAlign w:val="center"/>
          </w:tcPr>
          <w:p w14:paraId="7D52BA24" w14:textId="4AC1B4C9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tb_quarto</w:t>
            </w:r>
            <w:proofErr w:type="spellEnd"/>
          </w:p>
        </w:tc>
      </w:tr>
      <w:tr w:rsidR="001F0DE2" w:rsidRPr="00273AD2" w14:paraId="332304A2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9864849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5F90052A" w14:textId="2928FCE9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tb_tp_quarto</w:t>
            </w:r>
            <w:proofErr w:type="spellEnd"/>
          </w:p>
        </w:tc>
      </w:tr>
      <w:tr w:rsidR="001F0DE2" w:rsidRPr="00273AD2" w14:paraId="288F596D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17595AA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76FB7A4A" w14:textId="24CBC350" w:rsidR="00FC025F" w:rsidRPr="00B6215B" w:rsidRDefault="00087CB7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</w:t>
            </w:r>
            <w:r w:rsidR="00F04408" w:rsidRPr="00B6215B">
              <w:rPr>
                <w:color w:val="auto"/>
                <w:lang w:val="pt-BR"/>
              </w:rPr>
              <w:t>avaliacao</w:t>
            </w:r>
            <w:proofErr w:type="spellEnd"/>
          </w:p>
        </w:tc>
      </w:tr>
      <w:tr w:rsidR="001F0DE2" w:rsidRPr="00273AD2" w14:paraId="7B74D26E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1E667DD8" w14:textId="00090B82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reserva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CF699BD" w14:textId="524C4B26" w:rsidR="00FC025F" w:rsidRPr="00B6215B" w:rsidRDefault="00F04408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tb_reserva</w:t>
            </w:r>
            <w:proofErr w:type="spellEnd"/>
          </w:p>
        </w:tc>
      </w:tr>
      <w:tr w:rsidR="001F0DE2" w:rsidRPr="00273AD2" w14:paraId="5C7FD0ED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4BB9BFF2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00575AA" w14:textId="632A146A" w:rsidR="00FC025F" w:rsidRPr="00B6215B" w:rsidRDefault="00F04408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tb_reserva_servico</w:t>
            </w:r>
            <w:proofErr w:type="spellEnd"/>
          </w:p>
        </w:tc>
      </w:tr>
      <w:tr w:rsidR="001F0DE2" w:rsidRPr="00273AD2" w14:paraId="474390A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2E7EE99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5D4295C" w14:textId="44881FF3" w:rsidR="00FC025F" w:rsidRPr="00B6215B" w:rsidRDefault="00F04408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tb_tp_pagamento</w:t>
            </w:r>
            <w:proofErr w:type="spellEnd"/>
          </w:p>
        </w:tc>
      </w:tr>
      <w:tr w:rsidR="001F0DE2" w:rsidRPr="00273AD2" w14:paraId="618F539E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611358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D3F543B" w14:textId="270843EC" w:rsidR="00FC025F" w:rsidRPr="00B6215B" w:rsidRDefault="00F04408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tb_tp_cancelamento</w:t>
            </w:r>
            <w:proofErr w:type="spellEnd"/>
          </w:p>
        </w:tc>
      </w:tr>
      <w:tr w:rsidR="001F0DE2" w:rsidRPr="00273AD2" w14:paraId="0804D81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287BBB9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C39948E" w14:textId="5C44A51E" w:rsidR="00FC025F" w:rsidRPr="00B6215B" w:rsidRDefault="00F04408" w:rsidP="000054F5">
            <w:pPr>
              <w:pStyle w:val="Contedo"/>
              <w:rPr>
                <w:color w:val="auto"/>
                <w:lang w:val="pt-BR"/>
              </w:rPr>
            </w:pPr>
            <w:proofErr w:type="spellStart"/>
            <w:r w:rsidRPr="00B6215B">
              <w:rPr>
                <w:color w:val="auto"/>
                <w:lang w:val="pt-BR"/>
              </w:rPr>
              <w:t>tb_tp_contato</w:t>
            </w:r>
            <w:proofErr w:type="spellEnd"/>
          </w:p>
        </w:tc>
      </w:tr>
    </w:tbl>
    <w:p w14:paraId="2A36DF77" w14:textId="38FF9249" w:rsidR="00FC025F" w:rsidRPr="00342B5B" w:rsidRDefault="00C943FC" w:rsidP="00C943FC">
      <w:pPr>
        <w:pStyle w:val="Ttulo1"/>
        <w:rPr>
          <w:lang w:val="pt-BR"/>
        </w:rPr>
      </w:pPr>
      <w:bookmarkStart w:id="18" w:name="_Toc143005744"/>
      <w:r>
        <w:rPr>
          <w:lang w:val="pt-BR"/>
        </w:rPr>
        <w:t>Tabelas</w:t>
      </w:r>
      <w:bookmarkEnd w:id="18"/>
    </w:p>
    <w:p w14:paraId="70926C3A" w14:textId="7104CFBC" w:rsidR="00697D20" w:rsidRDefault="004B1551" w:rsidP="00697D20">
      <w:pPr>
        <w:pStyle w:val="Contedo"/>
        <w:rPr>
          <w:lang w:val="pt-BR"/>
        </w:rPr>
      </w:pPr>
      <w:r>
        <w:rPr>
          <w:lang w:val="pt-BR"/>
        </w:rPr>
        <w:t xml:space="preserve">A seguir, cada uma das tabelas do banco de dados de modo detalhado: </w:t>
      </w:r>
    </w:p>
    <w:p w14:paraId="53BFB2F8" w14:textId="77777777" w:rsidR="00770F6B" w:rsidRPr="00342B5B" w:rsidRDefault="00770F6B" w:rsidP="00697D20">
      <w:pPr>
        <w:pStyle w:val="Contedo"/>
        <w:rPr>
          <w:lang w:val="pt-BR"/>
        </w:rPr>
      </w:pPr>
    </w:p>
    <w:p w14:paraId="37EC2B0A" w14:textId="554EB06A" w:rsidR="00697D20" w:rsidRDefault="000E317E" w:rsidP="000E317E">
      <w:pPr>
        <w:pStyle w:val="Contedo"/>
        <w:jc w:val="center"/>
        <w:rPr>
          <w:lang w:val="pt-BR"/>
        </w:rPr>
      </w:pPr>
      <w:r w:rsidRPr="000E317E">
        <w:rPr>
          <w:noProof/>
          <w:lang w:val="pt-BR"/>
        </w:rPr>
        <w:drawing>
          <wp:inline distT="0" distB="0" distL="0" distR="0" wp14:anchorId="46D2ABAC" wp14:editId="4985FC39">
            <wp:extent cx="4639322" cy="1314633"/>
            <wp:effectExtent l="0" t="0" r="8890" b="0"/>
            <wp:docPr id="1894618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831" name="Imagem 1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906" w14:textId="2D06AF25" w:rsidR="004C4A38" w:rsidRPr="00342B5B" w:rsidRDefault="00557AD9" w:rsidP="00557AD9">
      <w:pPr>
        <w:pStyle w:val="Contedo"/>
        <w:jc w:val="center"/>
        <w:rPr>
          <w:lang w:val="pt-BR"/>
        </w:rPr>
      </w:pPr>
      <w:r w:rsidRPr="00557AD9">
        <w:rPr>
          <w:noProof/>
          <w:lang w:val="pt-BR"/>
        </w:rPr>
        <w:drawing>
          <wp:inline distT="0" distB="0" distL="0" distR="0" wp14:anchorId="7479DD01" wp14:editId="3429E083">
            <wp:extent cx="4620270" cy="1819529"/>
            <wp:effectExtent l="0" t="0" r="8890" b="9525"/>
            <wp:docPr id="12626073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7396" name="Imagem 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676" w14:textId="77777777" w:rsidR="00F524BF" w:rsidRDefault="00F524BF" w:rsidP="0089286B">
      <w:pPr>
        <w:pStyle w:val="Contedo"/>
        <w:jc w:val="center"/>
        <w:rPr>
          <w:lang w:val="pt-BR"/>
        </w:rPr>
      </w:pPr>
    </w:p>
    <w:p w14:paraId="6B251B34" w14:textId="22CF5E24" w:rsidR="00697D20" w:rsidRPr="00342B5B" w:rsidRDefault="00CB3F3F" w:rsidP="0089286B">
      <w:pPr>
        <w:pStyle w:val="Contedo"/>
        <w:jc w:val="center"/>
        <w:rPr>
          <w:lang w:val="pt-BR"/>
        </w:rPr>
      </w:pPr>
      <w:r w:rsidRPr="00CB3F3F">
        <w:rPr>
          <w:lang w:val="pt-BR"/>
        </w:rPr>
        <w:lastRenderedPageBreak/>
        <w:drawing>
          <wp:inline distT="0" distB="0" distL="0" distR="0" wp14:anchorId="072BA6D9" wp14:editId="0E490848">
            <wp:extent cx="4743434" cy="4295553"/>
            <wp:effectExtent l="0" t="0" r="635" b="0"/>
            <wp:docPr id="3385494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9499" name="Imagem 1" descr="Tabela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973" b="774"/>
                    <a:stretch/>
                  </pic:blipFill>
                  <pic:spPr bwMode="auto">
                    <a:xfrm>
                      <a:off x="0" y="0"/>
                      <a:ext cx="4744112" cy="42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147A9" w14:textId="51470763" w:rsidR="00697D20" w:rsidRPr="00342B5B" w:rsidRDefault="00BD5D2C" w:rsidP="00A6716F">
      <w:pPr>
        <w:pStyle w:val="Contedo"/>
        <w:jc w:val="center"/>
        <w:rPr>
          <w:lang w:val="pt-BR"/>
        </w:rPr>
      </w:pPr>
      <w:r w:rsidRPr="00BD5D2C">
        <w:rPr>
          <w:lang w:val="pt-BR"/>
        </w:rPr>
        <w:drawing>
          <wp:inline distT="0" distB="0" distL="0" distR="0" wp14:anchorId="2CF354BB" wp14:editId="0AB1D1D9">
            <wp:extent cx="4667901" cy="2029108"/>
            <wp:effectExtent l="0" t="0" r="0" b="9525"/>
            <wp:docPr id="11518920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2078" name="Imagem 1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BCB" w14:textId="77777777" w:rsidR="008902A0" w:rsidRDefault="008902A0" w:rsidP="00A6716F">
      <w:pPr>
        <w:pStyle w:val="Contedo"/>
        <w:jc w:val="center"/>
        <w:rPr>
          <w:lang w:val="pt-BR"/>
        </w:rPr>
      </w:pPr>
    </w:p>
    <w:p w14:paraId="08E5C43D" w14:textId="0ED61317" w:rsidR="00697D20" w:rsidRPr="00342B5B" w:rsidRDefault="00B642FE" w:rsidP="00A6716F">
      <w:pPr>
        <w:pStyle w:val="Contedo"/>
        <w:jc w:val="center"/>
        <w:rPr>
          <w:lang w:val="pt-BR"/>
        </w:rPr>
      </w:pPr>
      <w:r w:rsidRPr="00B642FE">
        <w:rPr>
          <w:lang w:val="pt-BR"/>
        </w:rPr>
        <w:lastRenderedPageBreak/>
        <w:drawing>
          <wp:inline distT="0" distB="0" distL="0" distR="0" wp14:anchorId="45A717B2" wp14:editId="0A3F0275">
            <wp:extent cx="4658375" cy="3086531"/>
            <wp:effectExtent l="0" t="0" r="8890" b="0"/>
            <wp:docPr id="9456074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7438" name="Imagem 1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9D8" w14:textId="433E2398" w:rsidR="00697D20" w:rsidRPr="00342B5B" w:rsidRDefault="00CB4037" w:rsidP="00897932">
      <w:pPr>
        <w:pStyle w:val="Contedo"/>
        <w:jc w:val="center"/>
        <w:rPr>
          <w:lang w:val="pt-BR"/>
        </w:rPr>
      </w:pPr>
      <w:r w:rsidRPr="00CB4037">
        <w:rPr>
          <w:lang w:val="pt-BR"/>
        </w:rPr>
        <w:drawing>
          <wp:inline distT="0" distB="0" distL="0" distR="0" wp14:anchorId="41E848EC" wp14:editId="18E635BD">
            <wp:extent cx="4629796" cy="4124901"/>
            <wp:effectExtent l="0" t="0" r="0" b="9525"/>
            <wp:docPr id="35972460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4605" name="Imagem 1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3D16" w14:textId="7842003D" w:rsidR="00697D20" w:rsidRPr="00342B5B" w:rsidRDefault="00620CFF" w:rsidP="00897932">
      <w:pPr>
        <w:pStyle w:val="Contedo"/>
        <w:jc w:val="center"/>
        <w:rPr>
          <w:lang w:val="pt-BR"/>
        </w:rPr>
      </w:pPr>
      <w:r w:rsidRPr="00620CFF">
        <w:rPr>
          <w:lang w:val="pt-BR"/>
        </w:rPr>
        <w:drawing>
          <wp:inline distT="0" distB="0" distL="0" distR="0" wp14:anchorId="17101202" wp14:editId="591E2BA3">
            <wp:extent cx="4629796" cy="1390844"/>
            <wp:effectExtent l="0" t="0" r="0" b="0"/>
            <wp:docPr id="4351238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812" name="Imagem 1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19D" w14:textId="77777777" w:rsidR="00697D20" w:rsidRPr="00342B5B" w:rsidRDefault="00697D20" w:rsidP="00697D20">
      <w:pPr>
        <w:pStyle w:val="Contedo"/>
        <w:rPr>
          <w:lang w:val="pt-BR"/>
        </w:rPr>
      </w:pPr>
    </w:p>
    <w:p w14:paraId="14FCDD10" w14:textId="2A868B52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noProof/>
          <w:lang w:val="pt-BR"/>
        </w:rPr>
        <w:lastRenderedPageBreak/>
        <w:drawing>
          <wp:inline distT="0" distB="0" distL="0" distR="0" wp14:anchorId="33E5FBD6" wp14:editId="4CC7DD6D">
            <wp:extent cx="4627792" cy="1180214"/>
            <wp:effectExtent l="0" t="0" r="1905" b="1270"/>
            <wp:docPr id="524503747" name="Imagem 5245037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83271" b="-203"/>
                    <a:stretch/>
                  </pic:blipFill>
                  <pic:spPr bwMode="auto">
                    <a:xfrm>
                      <a:off x="0" y="0"/>
                      <a:ext cx="4629796" cy="118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6FD7" w14:textId="66E689B5" w:rsidR="00697D20" w:rsidRPr="00342B5B" w:rsidRDefault="003074E5" w:rsidP="004C0487">
      <w:pPr>
        <w:pStyle w:val="Contedo"/>
        <w:jc w:val="center"/>
        <w:rPr>
          <w:lang w:val="pt-BR"/>
        </w:rPr>
      </w:pPr>
      <w:r w:rsidRPr="003074E5">
        <w:rPr>
          <w:lang w:val="pt-BR"/>
        </w:rPr>
        <w:drawing>
          <wp:inline distT="0" distB="0" distL="0" distR="0" wp14:anchorId="353DC3D7" wp14:editId="246C77BD">
            <wp:extent cx="4610743" cy="1381318"/>
            <wp:effectExtent l="0" t="0" r="0" b="9525"/>
            <wp:docPr id="7985292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9212" name="Imagem 1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92DE" w14:textId="23C8BD99" w:rsidR="00697D20" w:rsidRPr="00342B5B" w:rsidRDefault="004C0487" w:rsidP="00835748">
      <w:pPr>
        <w:pStyle w:val="Contedo"/>
        <w:jc w:val="center"/>
        <w:rPr>
          <w:lang w:val="pt-BR"/>
        </w:rPr>
      </w:pPr>
      <w:r w:rsidRPr="004C0487">
        <w:rPr>
          <w:noProof/>
          <w:lang w:val="pt-BR"/>
        </w:rPr>
        <w:drawing>
          <wp:inline distT="0" distB="0" distL="0" distR="0" wp14:anchorId="08634629" wp14:editId="1CC6CF6C">
            <wp:extent cx="4675301" cy="1180214"/>
            <wp:effectExtent l="0" t="0" r="0" b="1270"/>
            <wp:docPr id="1510757752" name="Imagem 15107577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0359" b="46560"/>
                    <a:stretch/>
                  </pic:blipFill>
                  <pic:spPr bwMode="auto">
                    <a:xfrm>
                      <a:off x="0" y="0"/>
                      <a:ext cx="4677428" cy="11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AEF3" w14:textId="45103E6B" w:rsidR="00697D20" w:rsidRPr="00342B5B" w:rsidRDefault="0052246B" w:rsidP="00835748">
      <w:pPr>
        <w:pStyle w:val="Contedo"/>
        <w:jc w:val="center"/>
        <w:rPr>
          <w:lang w:val="pt-BR"/>
        </w:rPr>
      </w:pPr>
      <w:r w:rsidRPr="0052246B">
        <w:rPr>
          <w:lang w:val="pt-BR"/>
        </w:rPr>
        <w:drawing>
          <wp:inline distT="0" distB="0" distL="0" distR="0" wp14:anchorId="1B377321" wp14:editId="7169278E">
            <wp:extent cx="4648849" cy="3067478"/>
            <wp:effectExtent l="0" t="0" r="0" b="0"/>
            <wp:docPr id="178076620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6200" name="Imagem 1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6DA" w14:textId="08EE1E3C" w:rsidR="00697D20" w:rsidRPr="00342B5B" w:rsidRDefault="00CE4AE8" w:rsidP="00206BF0">
      <w:pPr>
        <w:pStyle w:val="Contedo"/>
        <w:jc w:val="center"/>
        <w:rPr>
          <w:lang w:val="pt-BR"/>
        </w:rPr>
      </w:pPr>
      <w:r w:rsidRPr="00CE4AE8">
        <w:rPr>
          <w:lang w:val="pt-BR"/>
        </w:rPr>
        <w:lastRenderedPageBreak/>
        <w:drawing>
          <wp:inline distT="0" distB="0" distL="0" distR="0" wp14:anchorId="320A8DAF" wp14:editId="21D1947B">
            <wp:extent cx="4639322" cy="2857899"/>
            <wp:effectExtent l="0" t="0" r="0" b="0"/>
            <wp:docPr id="91515516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5161" name="Imagem 1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539B" w14:textId="2E4914C0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drawing>
          <wp:inline distT="0" distB="0" distL="0" distR="0" wp14:anchorId="39DBBAD2" wp14:editId="41DF4AE5">
            <wp:extent cx="4648200" cy="1180214"/>
            <wp:effectExtent l="0" t="0" r="0" b="1270"/>
            <wp:docPr id="1636821914" name="Imagem 16368219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4655" b="23908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E4E9" w14:textId="0F309F63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drawing>
          <wp:inline distT="0" distB="0" distL="0" distR="0" wp14:anchorId="6D00D454" wp14:editId="0550FE18">
            <wp:extent cx="4648200" cy="1180214"/>
            <wp:effectExtent l="0" t="0" r="0" b="1270"/>
            <wp:docPr id="1714455087" name="Imagem 17144550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8563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E457" w14:textId="453C2B07" w:rsidR="00697D20" w:rsidRPr="00342B5B" w:rsidRDefault="00743DEB" w:rsidP="00474391">
      <w:pPr>
        <w:pStyle w:val="Contedo"/>
        <w:jc w:val="center"/>
        <w:rPr>
          <w:lang w:val="pt-BR"/>
        </w:rPr>
      </w:pPr>
      <w:r w:rsidRPr="00743DEB">
        <w:rPr>
          <w:lang w:val="pt-BR"/>
        </w:rPr>
        <w:drawing>
          <wp:inline distT="0" distB="0" distL="0" distR="0" wp14:anchorId="304B7FEA" wp14:editId="51AC0002">
            <wp:extent cx="4610743" cy="1381318"/>
            <wp:effectExtent l="0" t="0" r="0" b="9525"/>
            <wp:docPr id="92883240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2404" name="Imagem 1" descr="Tabela&#10;&#10;Descrição gerada automaticamente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B90" w14:textId="070B8C20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7E387905" wp14:editId="46D57C3A">
            <wp:extent cx="4657725" cy="1403497"/>
            <wp:effectExtent l="0" t="0" r="0" b="6350"/>
            <wp:docPr id="652135539" name="Imagem 6521355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4589" b="33926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28E1" w14:textId="76124D9D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lastRenderedPageBreak/>
        <w:drawing>
          <wp:inline distT="0" distB="0" distL="0" distR="0" wp14:anchorId="7C6D7A5A" wp14:editId="0F7AD38C">
            <wp:extent cx="4657725" cy="1403497"/>
            <wp:effectExtent l="0" t="0" r="0" b="6350"/>
            <wp:docPr id="2060004302" name="Imagem 206000430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90641" w14:textId="2CB643B5" w:rsidR="009C3830" w:rsidRPr="00342B5B" w:rsidRDefault="009C3830" w:rsidP="005273C4">
      <w:pPr>
        <w:pStyle w:val="Contedo"/>
        <w:jc w:val="center"/>
        <w:rPr>
          <w:lang w:val="pt-BR"/>
        </w:rPr>
      </w:pPr>
      <w:r w:rsidRPr="009C3830">
        <w:rPr>
          <w:lang w:val="pt-BR"/>
        </w:rPr>
        <w:drawing>
          <wp:inline distT="0" distB="0" distL="0" distR="0" wp14:anchorId="71DBDCB2" wp14:editId="7375103D">
            <wp:extent cx="4610743" cy="5582429"/>
            <wp:effectExtent l="0" t="0" r="0" b="0"/>
            <wp:docPr id="172479956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99565" name="Imagem 1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D8CD" w14:textId="77777777" w:rsidR="00A61DEF" w:rsidRDefault="00A61DEF" w:rsidP="00A61DEF">
      <w:pPr>
        <w:pStyle w:val="Contedo"/>
        <w:rPr>
          <w:lang w:val="pt-BR"/>
        </w:rPr>
      </w:pPr>
    </w:p>
    <w:p w14:paraId="61C32B82" w14:textId="77777777" w:rsidR="009C3830" w:rsidRDefault="009C3830" w:rsidP="00A61DEF">
      <w:pPr>
        <w:pStyle w:val="Contedo"/>
        <w:rPr>
          <w:lang w:val="pt-BR"/>
        </w:rPr>
      </w:pPr>
    </w:p>
    <w:p w14:paraId="34DA4EA3" w14:textId="77777777" w:rsidR="009C3830" w:rsidRDefault="009C3830" w:rsidP="00A61DEF">
      <w:pPr>
        <w:pStyle w:val="Contedo"/>
        <w:rPr>
          <w:lang w:val="pt-BR"/>
        </w:rPr>
      </w:pPr>
    </w:p>
    <w:p w14:paraId="0DDA9849" w14:textId="77777777" w:rsidR="005273C4" w:rsidRDefault="005273C4" w:rsidP="00A61DEF">
      <w:pPr>
        <w:pStyle w:val="Contedo"/>
        <w:rPr>
          <w:lang w:val="pt-BR"/>
        </w:rPr>
      </w:pPr>
    </w:p>
    <w:p w14:paraId="4F7FE3B1" w14:textId="77777777" w:rsidR="009C3830" w:rsidRDefault="009C3830" w:rsidP="00A61DEF">
      <w:pPr>
        <w:pStyle w:val="Contedo"/>
        <w:rPr>
          <w:lang w:val="pt-BR"/>
        </w:rPr>
      </w:pPr>
    </w:p>
    <w:p w14:paraId="37C2E53D" w14:textId="77777777" w:rsidR="009C3830" w:rsidRDefault="009C3830" w:rsidP="00A61DEF">
      <w:pPr>
        <w:pStyle w:val="Contedo"/>
        <w:rPr>
          <w:lang w:val="pt-BR"/>
        </w:rPr>
      </w:pPr>
    </w:p>
    <w:p w14:paraId="4A3435C7" w14:textId="06973026" w:rsidR="00697D20" w:rsidRPr="00342B5B" w:rsidRDefault="00A61DEF" w:rsidP="00A61DEF">
      <w:pPr>
        <w:pStyle w:val="Ttulo2"/>
        <w:rPr>
          <w:lang w:val="pt-BR"/>
        </w:rPr>
      </w:pPr>
      <w:bookmarkStart w:id="19" w:name="_Toc143005745"/>
      <w:r>
        <w:rPr>
          <w:lang w:val="pt-BR"/>
        </w:rPr>
        <w:lastRenderedPageBreak/>
        <w:t>Normalização</w:t>
      </w:r>
      <w:bookmarkEnd w:id="19"/>
    </w:p>
    <w:p w14:paraId="27478DE3" w14:textId="6AE29349" w:rsidR="00697D20" w:rsidRDefault="009B1C55" w:rsidP="00697D20">
      <w:pPr>
        <w:pStyle w:val="Contedo"/>
        <w:rPr>
          <w:lang w:val="pt-BR"/>
        </w:rPr>
      </w:pPr>
      <w:r>
        <w:rPr>
          <w:lang w:val="pt-BR"/>
        </w:rPr>
        <w:t xml:space="preserve">Antes da criação física de todas as tabelas do projeto, </w:t>
      </w:r>
      <w:r w:rsidR="00DA2D48">
        <w:rPr>
          <w:lang w:val="pt-BR"/>
        </w:rPr>
        <w:t>foram realizadas</w:t>
      </w:r>
      <w:r w:rsidR="005273C4">
        <w:rPr>
          <w:lang w:val="pt-BR"/>
        </w:rPr>
        <w:t xml:space="preserve"> verificações</w:t>
      </w:r>
      <w:r w:rsidR="00DA2D48">
        <w:rPr>
          <w:lang w:val="pt-BR"/>
        </w:rPr>
        <w:t xml:space="preserve"> para garantir que os objetos se encontram normalizados</w:t>
      </w:r>
      <w:r w:rsidR="009C1E44">
        <w:rPr>
          <w:lang w:val="pt-BR"/>
        </w:rPr>
        <w:t xml:space="preserve">. </w:t>
      </w:r>
    </w:p>
    <w:p w14:paraId="7B70A6E3" w14:textId="6BE222B5" w:rsidR="009C1E44" w:rsidRPr="00342B5B" w:rsidRDefault="009C1E44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Primeira Forma Normal: nenhuma tabela </w:t>
      </w:r>
      <w:r w:rsidR="005614F7">
        <w:rPr>
          <w:lang w:val="pt-BR"/>
        </w:rPr>
        <w:t>apresenta valores que não sejam atômicos ou multivalorados.</w:t>
      </w:r>
    </w:p>
    <w:p w14:paraId="4D6B1C3B" w14:textId="5F9A0027" w:rsidR="00697D20" w:rsidRDefault="005614F7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Segunda Forma Normal: nenhuma tabela possui atributos que não </w:t>
      </w:r>
      <w:r w:rsidR="00BD183B">
        <w:rPr>
          <w:lang w:val="pt-BR"/>
        </w:rPr>
        <w:t>dependam exclusivamente da chave primária.</w:t>
      </w:r>
    </w:p>
    <w:p w14:paraId="7B3BD0BA" w14:textId="4ED9E92A" w:rsidR="00BD183B" w:rsidRPr="00342B5B" w:rsidRDefault="00BD183B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Terceira Forma Normal: nenhum tabela </w:t>
      </w:r>
      <w:r w:rsidR="00301185">
        <w:rPr>
          <w:lang w:val="pt-BR"/>
        </w:rPr>
        <w:t xml:space="preserve">contém </w:t>
      </w:r>
      <w:r w:rsidR="00630FCF">
        <w:rPr>
          <w:lang w:val="pt-BR"/>
        </w:rPr>
        <w:t>objetos que sejam transitiv</w:t>
      </w:r>
      <w:r w:rsidR="00705274">
        <w:rPr>
          <w:lang w:val="pt-BR"/>
        </w:rPr>
        <w:t>amente dependentes de outro objeto.</w:t>
      </w:r>
    </w:p>
    <w:p w14:paraId="6CFD8156" w14:textId="77777777" w:rsidR="00697D20" w:rsidRPr="00342B5B" w:rsidRDefault="00697D20" w:rsidP="00697D20">
      <w:pPr>
        <w:pStyle w:val="Contedo"/>
        <w:rPr>
          <w:lang w:val="pt-BR"/>
        </w:rPr>
      </w:pPr>
    </w:p>
    <w:p w14:paraId="45F761BB" w14:textId="0A48DAC0" w:rsidR="00697D20" w:rsidRPr="00342B5B" w:rsidRDefault="008D7069" w:rsidP="008D7069">
      <w:pPr>
        <w:pStyle w:val="Ttulo2"/>
        <w:rPr>
          <w:lang w:val="pt-BR"/>
        </w:rPr>
      </w:pPr>
      <w:r>
        <w:rPr>
          <w:lang w:val="pt-BR"/>
        </w:rPr>
        <w:t>Padronização</w:t>
      </w:r>
    </w:p>
    <w:p w14:paraId="7EE44728" w14:textId="7A7B72BF" w:rsidR="008D7069" w:rsidRDefault="008D7069" w:rsidP="00A01E89">
      <w:pPr>
        <w:pStyle w:val="Contedo"/>
        <w:rPr>
          <w:lang w:val="pt-BR"/>
        </w:rPr>
      </w:pPr>
      <w:r>
        <w:rPr>
          <w:lang w:val="pt-BR"/>
        </w:rPr>
        <w:t xml:space="preserve">Todas as </w:t>
      </w:r>
      <w:r w:rsidRPr="008D7069">
        <w:rPr>
          <w:i/>
          <w:iCs/>
          <w:lang w:val="pt-BR"/>
        </w:rPr>
        <w:t>CONSTRAINTS</w:t>
      </w:r>
      <w:r>
        <w:rPr>
          <w:lang w:val="pt-BR"/>
        </w:rPr>
        <w:t xml:space="preserve"> seguiram a mesma forma de criação</w:t>
      </w:r>
      <w:r w:rsidR="00A01E89">
        <w:rPr>
          <w:lang w:val="pt-BR"/>
        </w:rPr>
        <w:t>, sendo</w:t>
      </w:r>
      <w:r>
        <w:rPr>
          <w:lang w:val="pt-BR"/>
        </w:rPr>
        <w:t xml:space="preserve"> escritas detalhadamente no final do </w:t>
      </w:r>
      <w:r w:rsidRPr="008D7069">
        <w:rPr>
          <w:i/>
          <w:iCs/>
          <w:lang w:val="pt-BR"/>
        </w:rPr>
        <w:t>CREATE</w:t>
      </w:r>
      <w:r>
        <w:rPr>
          <w:lang w:val="pt-BR"/>
        </w:rPr>
        <w:t xml:space="preserve"> para garantir uma padronização em seus nomes.</w:t>
      </w:r>
    </w:p>
    <w:p w14:paraId="65B04B1B" w14:textId="239BD191" w:rsidR="00705274" w:rsidRDefault="008D7069" w:rsidP="00697D20">
      <w:pPr>
        <w:pStyle w:val="Contedo"/>
        <w:rPr>
          <w:lang w:val="pt-BR"/>
        </w:rPr>
      </w:pPr>
      <w:r>
        <w:rPr>
          <w:lang w:val="pt-BR"/>
        </w:rPr>
        <w:t xml:space="preserve">Os nomes </w:t>
      </w:r>
      <w:r w:rsidR="00A01E89">
        <w:rPr>
          <w:lang w:val="pt-BR"/>
        </w:rPr>
        <w:t xml:space="preserve">das </w:t>
      </w:r>
      <w:r w:rsidR="00A01E89" w:rsidRPr="00A01E89">
        <w:rPr>
          <w:i/>
          <w:iCs/>
          <w:lang w:val="pt-BR"/>
        </w:rPr>
        <w:t>CONSTRAINTS</w:t>
      </w:r>
      <w:r w:rsidR="00A01E89">
        <w:rPr>
          <w:lang w:val="pt-BR"/>
        </w:rPr>
        <w:t xml:space="preserve"> seguiram o seguinte padrão: </w:t>
      </w:r>
    </w:p>
    <w:p w14:paraId="05C55CB5" w14:textId="7F6A094A" w:rsidR="00A01E89" w:rsidRDefault="005A0B9F" w:rsidP="008C4275">
      <w:pPr>
        <w:pStyle w:val="Contedo"/>
        <w:ind w:firstLine="720"/>
        <w:rPr>
          <w:lang w:val="pt-BR"/>
        </w:rPr>
      </w:pPr>
      <w:proofErr w:type="spellStart"/>
      <w:r w:rsidRPr="008C4275">
        <w:rPr>
          <w:color w:val="C00000"/>
          <w:lang w:val="pt-BR"/>
        </w:rPr>
        <w:t>tipo.da.constraint</w:t>
      </w:r>
      <w:proofErr w:type="spellEnd"/>
      <w:r w:rsidRPr="008C4275">
        <w:rPr>
          <w:color w:val="C00000"/>
          <w:lang w:val="pt-BR"/>
        </w:rPr>
        <w:t xml:space="preserve">_ + </w:t>
      </w:r>
      <w:proofErr w:type="spellStart"/>
      <w:r w:rsidR="008C4275" w:rsidRPr="008C4275">
        <w:rPr>
          <w:color w:val="C00000"/>
          <w:lang w:val="pt-BR"/>
        </w:rPr>
        <w:t>nome.da.coluna</w:t>
      </w:r>
      <w:proofErr w:type="spellEnd"/>
      <w:r w:rsidR="008C4275" w:rsidRPr="008C4275">
        <w:rPr>
          <w:color w:val="C00000"/>
          <w:lang w:val="pt-BR"/>
        </w:rPr>
        <w:t xml:space="preserve"> + </w:t>
      </w:r>
      <w:proofErr w:type="spellStart"/>
      <w:r w:rsidR="008C4275" w:rsidRPr="008C4275">
        <w:rPr>
          <w:color w:val="C00000"/>
          <w:lang w:val="pt-BR"/>
        </w:rPr>
        <w:t>complemento.caso.necessario</w:t>
      </w:r>
      <w:proofErr w:type="spellEnd"/>
      <w:r w:rsidRPr="008C4275">
        <w:rPr>
          <w:color w:val="C00000"/>
          <w:lang w:val="pt-BR"/>
        </w:rPr>
        <w:t xml:space="preserve"> </w:t>
      </w:r>
    </w:p>
    <w:p w14:paraId="6B57C931" w14:textId="5BDBEBE3" w:rsidR="00705274" w:rsidRDefault="008C4275" w:rsidP="00697D20">
      <w:pPr>
        <w:pStyle w:val="Contedo"/>
        <w:rPr>
          <w:lang w:val="pt-BR"/>
        </w:rPr>
      </w:pPr>
      <w:r>
        <w:rPr>
          <w:lang w:val="pt-BR"/>
        </w:rPr>
        <w:t xml:space="preserve">Exemplos: </w:t>
      </w:r>
    </w:p>
    <w:p w14:paraId="01F2E239" w14:textId="1CFDE2C8" w:rsidR="00705274" w:rsidRDefault="00691581" w:rsidP="00A96C6C">
      <w:pPr>
        <w:pStyle w:val="Contedo"/>
        <w:ind w:left="720"/>
        <w:rPr>
          <w:lang w:val="pt-BR"/>
        </w:rPr>
      </w:pPr>
      <w:proofErr w:type="spellStart"/>
      <w:r w:rsidRPr="00A96C6C">
        <w:rPr>
          <w:lang w:val="en-US"/>
        </w:rPr>
        <w:t>pk_id_reserva</w:t>
      </w:r>
      <w:proofErr w:type="spellEnd"/>
      <w:r w:rsidRPr="00A96C6C">
        <w:rPr>
          <w:lang w:val="en-US"/>
        </w:rPr>
        <w:t xml:space="preserve"> (Primary Key)</w:t>
      </w:r>
    </w:p>
    <w:p w14:paraId="5133328C" w14:textId="0E324EB6" w:rsidR="00705274" w:rsidRPr="00A96C6C" w:rsidRDefault="00A96C6C" w:rsidP="00A96C6C">
      <w:pPr>
        <w:pStyle w:val="Contedo"/>
        <w:ind w:left="720"/>
        <w:rPr>
          <w:lang w:val="en-US"/>
        </w:rPr>
      </w:pPr>
      <w:proofErr w:type="spellStart"/>
      <w:r w:rsidRPr="00A96C6C">
        <w:rPr>
          <w:lang w:val="en-US"/>
        </w:rPr>
        <w:t>fk_tp_contato</w:t>
      </w:r>
      <w:proofErr w:type="spellEnd"/>
      <w:r w:rsidRPr="00A96C6C">
        <w:rPr>
          <w:lang w:val="en-US"/>
        </w:rPr>
        <w:t xml:space="preserve"> (Foreign Key)</w:t>
      </w:r>
    </w:p>
    <w:p w14:paraId="57FD1F93" w14:textId="5DB01DF7" w:rsidR="00705274" w:rsidRDefault="00A96C6C" w:rsidP="00A96C6C">
      <w:pPr>
        <w:pStyle w:val="Contedo"/>
        <w:ind w:left="720"/>
        <w:rPr>
          <w:lang w:val="pt-BR"/>
        </w:rPr>
      </w:pPr>
      <w:proofErr w:type="spellStart"/>
      <w:r w:rsidRPr="00A96C6C">
        <w:rPr>
          <w:lang w:val="pt-BR"/>
        </w:rPr>
        <w:t>uk_cpf_func</w:t>
      </w:r>
      <w:proofErr w:type="spellEnd"/>
      <w:r w:rsidRPr="00A96C6C">
        <w:rPr>
          <w:lang w:val="pt-BR"/>
        </w:rPr>
        <w:t xml:space="preserve"> (Unique do funcionário)</w:t>
      </w:r>
    </w:p>
    <w:p w14:paraId="21B2B594" w14:textId="03B6DB6D" w:rsidR="00A96C6C" w:rsidRPr="00A96C6C" w:rsidRDefault="00A96C6C" w:rsidP="00A96C6C">
      <w:pPr>
        <w:pStyle w:val="Contedo"/>
        <w:ind w:left="720"/>
        <w:rPr>
          <w:lang w:val="pt-BR"/>
        </w:rPr>
      </w:pPr>
      <w:proofErr w:type="spellStart"/>
      <w:r w:rsidRPr="00A96C6C">
        <w:rPr>
          <w:lang w:val="pt-BR"/>
        </w:rPr>
        <w:t>uk_cpf_</w:t>
      </w:r>
      <w:r>
        <w:rPr>
          <w:lang w:val="pt-BR"/>
        </w:rPr>
        <w:t>hosp</w:t>
      </w:r>
      <w:proofErr w:type="spellEnd"/>
      <w:r w:rsidRPr="00A96C6C">
        <w:rPr>
          <w:lang w:val="pt-BR"/>
        </w:rPr>
        <w:t xml:space="preserve"> (Unique do </w:t>
      </w:r>
      <w:r>
        <w:rPr>
          <w:lang w:val="pt-BR"/>
        </w:rPr>
        <w:t>hospede</w:t>
      </w:r>
      <w:r w:rsidRPr="00A96C6C">
        <w:rPr>
          <w:lang w:val="pt-BR"/>
        </w:rPr>
        <w:t>)</w:t>
      </w:r>
    </w:p>
    <w:p w14:paraId="3F17FE89" w14:textId="77777777" w:rsidR="00705274" w:rsidRPr="00A96C6C" w:rsidRDefault="00705274" w:rsidP="00697D20">
      <w:pPr>
        <w:pStyle w:val="Contedo"/>
        <w:rPr>
          <w:lang w:val="pt-BR"/>
        </w:rPr>
      </w:pPr>
    </w:p>
    <w:p w14:paraId="2B85AEAD" w14:textId="77777777" w:rsidR="00705274" w:rsidRPr="00A96C6C" w:rsidRDefault="00705274" w:rsidP="00697D20">
      <w:pPr>
        <w:pStyle w:val="Contedo"/>
        <w:rPr>
          <w:lang w:val="pt-BR"/>
        </w:rPr>
      </w:pPr>
    </w:p>
    <w:p w14:paraId="65806679" w14:textId="77777777" w:rsidR="00705274" w:rsidRPr="00A96C6C" w:rsidRDefault="00705274" w:rsidP="00697D20">
      <w:pPr>
        <w:pStyle w:val="Contedo"/>
        <w:rPr>
          <w:lang w:val="pt-BR"/>
        </w:rPr>
      </w:pPr>
    </w:p>
    <w:p w14:paraId="2B2AAAF7" w14:textId="77777777" w:rsidR="00705274" w:rsidRPr="00A96C6C" w:rsidRDefault="00705274" w:rsidP="00697D20">
      <w:pPr>
        <w:pStyle w:val="Contedo"/>
        <w:rPr>
          <w:lang w:val="pt-BR"/>
        </w:rPr>
      </w:pPr>
    </w:p>
    <w:p w14:paraId="1AFE8D82" w14:textId="77777777" w:rsidR="00705274" w:rsidRPr="00A96C6C" w:rsidRDefault="00705274" w:rsidP="00697D20">
      <w:pPr>
        <w:pStyle w:val="Contedo"/>
        <w:rPr>
          <w:lang w:val="pt-BR"/>
        </w:rPr>
      </w:pPr>
    </w:p>
    <w:p w14:paraId="13F7C425" w14:textId="77777777" w:rsidR="00705274" w:rsidRPr="00A96C6C" w:rsidRDefault="00705274" w:rsidP="00697D20">
      <w:pPr>
        <w:pStyle w:val="Contedo"/>
        <w:rPr>
          <w:lang w:val="pt-BR"/>
        </w:rPr>
      </w:pPr>
    </w:p>
    <w:p w14:paraId="7E43D061" w14:textId="77777777" w:rsidR="00705274" w:rsidRPr="00A96C6C" w:rsidRDefault="00705274" w:rsidP="00697D20">
      <w:pPr>
        <w:pStyle w:val="Contedo"/>
        <w:rPr>
          <w:lang w:val="pt-BR"/>
        </w:rPr>
      </w:pPr>
    </w:p>
    <w:p w14:paraId="6F68089B" w14:textId="77777777" w:rsidR="00705274" w:rsidRPr="00A96C6C" w:rsidRDefault="00705274" w:rsidP="00697D20">
      <w:pPr>
        <w:pStyle w:val="Contedo"/>
        <w:rPr>
          <w:lang w:val="pt-BR"/>
        </w:rPr>
      </w:pPr>
    </w:p>
    <w:p w14:paraId="11F56162" w14:textId="77777777" w:rsidR="00705274" w:rsidRPr="00A96C6C" w:rsidRDefault="00705274" w:rsidP="00697D20">
      <w:pPr>
        <w:pStyle w:val="Contedo"/>
        <w:rPr>
          <w:lang w:val="pt-BR"/>
        </w:rPr>
      </w:pPr>
    </w:p>
    <w:p w14:paraId="2795FE72" w14:textId="77777777" w:rsidR="00705274" w:rsidRPr="00A96C6C" w:rsidRDefault="00705274" w:rsidP="00697D20">
      <w:pPr>
        <w:pStyle w:val="Contedo"/>
        <w:rPr>
          <w:lang w:val="pt-BR"/>
        </w:rPr>
      </w:pPr>
    </w:p>
    <w:p w14:paraId="3795C8FD" w14:textId="77777777" w:rsidR="00705274" w:rsidRPr="00A96C6C" w:rsidRDefault="00705274" w:rsidP="00697D20">
      <w:pPr>
        <w:pStyle w:val="Contedo"/>
        <w:rPr>
          <w:lang w:val="pt-BR"/>
        </w:rPr>
      </w:pPr>
    </w:p>
    <w:p w14:paraId="73F73723" w14:textId="77777777" w:rsidR="00705274" w:rsidRPr="00A96C6C" w:rsidRDefault="00705274" w:rsidP="00697D20">
      <w:pPr>
        <w:pStyle w:val="Contedo"/>
        <w:rPr>
          <w:lang w:val="pt-BR"/>
        </w:rPr>
      </w:pPr>
    </w:p>
    <w:p w14:paraId="40AE130D" w14:textId="77777777" w:rsidR="00705274" w:rsidRPr="00A96C6C" w:rsidRDefault="00705274" w:rsidP="00697D20">
      <w:pPr>
        <w:pStyle w:val="Contedo"/>
        <w:rPr>
          <w:lang w:val="pt-BR"/>
        </w:rPr>
      </w:pPr>
    </w:p>
    <w:p w14:paraId="1AAF764C" w14:textId="77777777" w:rsidR="00705274" w:rsidRPr="00A96C6C" w:rsidRDefault="00705274" w:rsidP="00697D20">
      <w:pPr>
        <w:pStyle w:val="Contedo"/>
        <w:rPr>
          <w:lang w:val="pt-BR"/>
        </w:rPr>
      </w:pPr>
    </w:p>
    <w:p w14:paraId="12496E8F" w14:textId="77777777" w:rsidR="00705274" w:rsidRPr="00A96C6C" w:rsidRDefault="00705274" w:rsidP="00697D20">
      <w:pPr>
        <w:pStyle w:val="Contedo"/>
        <w:rPr>
          <w:lang w:val="pt-BR"/>
        </w:rPr>
      </w:pPr>
    </w:p>
    <w:p w14:paraId="2B6EC076" w14:textId="77777777" w:rsidR="00705274" w:rsidRPr="00A96C6C" w:rsidRDefault="00705274" w:rsidP="00697D20">
      <w:pPr>
        <w:pStyle w:val="Contedo"/>
        <w:rPr>
          <w:lang w:val="pt-BR"/>
        </w:rPr>
      </w:pPr>
    </w:p>
    <w:p w14:paraId="182D3B92" w14:textId="77777777" w:rsidR="00705274" w:rsidRPr="00A96C6C" w:rsidRDefault="00705274" w:rsidP="00697D20">
      <w:pPr>
        <w:pStyle w:val="Contedo"/>
        <w:rPr>
          <w:lang w:val="pt-BR"/>
        </w:rPr>
      </w:pPr>
    </w:p>
    <w:p w14:paraId="7FBA599A" w14:textId="77777777" w:rsidR="00705274" w:rsidRPr="00A96C6C" w:rsidRDefault="00705274" w:rsidP="00697D20">
      <w:pPr>
        <w:pStyle w:val="Contedo"/>
        <w:rPr>
          <w:lang w:val="pt-BR"/>
        </w:rPr>
      </w:pPr>
    </w:p>
    <w:p w14:paraId="15673159" w14:textId="77777777" w:rsidR="00705274" w:rsidRPr="00A96C6C" w:rsidRDefault="00705274" w:rsidP="00697D20">
      <w:pPr>
        <w:pStyle w:val="Contedo"/>
        <w:rPr>
          <w:lang w:val="pt-BR"/>
        </w:rPr>
      </w:pPr>
    </w:p>
    <w:p w14:paraId="5FE41571" w14:textId="77777777" w:rsidR="00705274" w:rsidRPr="00A96C6C" w:rsidRDefault="00705274" w:rsidP="00697D20">
      <w:pPr>
        <w:pStyle w:val="Contedo"/>
        <w:rPr>
          <w:lang w:val="pt-BR"/>
        </w:rPr>
      </w:pPr>
    </w:p>
    <w:p w14:paraId="3E5C46EA" w14:textId="77777777" w:rsidR="00705274" w:rsidRPr="00A96C6C" w:rsidRDefault="00705274" w:rsidP="00697D20">
      <w:pPr>
        <w:pStyle w:val="Contedo"/>
        <w:rPr>
          <w:lang w:val="pt-BR"/>
        </w:rPr>
      </w:pPr>
    </w:p>
    <w:p w14:paraId="6A5258E7" w14:textId="77777777" w:rsidR="00705274" w:rsidRPr="00A96C6C" w:rsidRDefault="00705274" w:rsidP="00697D20">
      <w:pPr>
        <w:pStyle w:val="Contedo"/>
        <w:rPr>
          <w:lang w:val="pt-BR"/>
        </w:rPr>
      </w:pPr>
    </w:p>
    <w:p w14:paraId="7ABBB191" w14:textId="77777777" w:rsidR="00705274" w:rsidRPr="00A96C6C" w:rsidRDefault="00705274" w:rsidP="00697D20">
      <w:pPr>
        <w:pStyle w:val="Contedo"/>
        <w:rPr>
          <w:lang w:val="pt-BR"/>
        </w:rPr>
      </w:pPr>
    </w:p>
    <w:p w14:paraId="1D92878E" w14:textId="77777777" w:rsidR="00705274" w:rsidRPr="00A96C6C" w:rsidRDefault="00705274" w:rsidP="00697D20">
      <w:pPr>
        <w:pStyle w:val="Contedo"/>
        <w:rPr>
          <w:lang w:val="pt-BR"/>
        </w:rPr>
      </w:pPr>
    </w:p>
    <w:p w14:paraId="22D5E92A" w14:textId="77777777" w:rsidR="00705274" w:rsidRPr="00A96C6C" w:rsidRDefault="00705274" w:rsidP="00697D20">
      <w:pPr>
        <w:pStyle w:val="Contedo"/>
        <w:rPr>
          <w:lang w:val="pt-BR"/>
        </w:rPr>
      </w:pPr>
    </w:p>
    <w:p w14:paraId="63657651" w14:textId="77777777" w:rsidR="00705274" w:rsidRPr="00A96C6C" w:rsidRDefault="00705274" w:rsidP="00697D20">
      <w:pPr>
        <w:pStyle w:val="Contedo"/>
        <w:rPr>
          <w:lang w:val="pt-BR"/>
        </w:rPr>
      </w:pPr>
    </w:p>
    <w:p w14:paraId="288B8E54" w14:textId="77777777" w:rsidR="00705274" w:rsidRPr="00A96C6C" w:rsidRDefault="00705274" w:rsidP="00697D20">
      <w:pPr>
        <w:pStyle w:val="Contedo"/>
        <w:rPr>
          <w:lang w:val="pt-BR"/>
        </w:rPr>
      </w:pPr>
    </w:p>
    <w:p w14:paraId="08AB8AE2" w14:textId="77777777" w:rsidR="00705274" w:rsidRPr="00A96C6C" w:rsidRDefault="00705274" w:rsidP="00697D20">
      <w:pPr>
        <w:pStyle w:val="Contedo"/>
        <w:rPr>
          <w:lang w:val="pt-BR"/>
        </w:rPr>
      </w:pPr>
    </w:p>
    <w:p w14:paraId="4CBDB69A" w14:textId="77777777" w:rsidR="00705274" w:rsidRPr="00A96C6C" w:rsidRDefault="00705274" w:rsidP="00697D20">
      <w:pPr>
        <w:pStyle w:val="Contedo"/>
        <w:rPr>
          <w:lang w:val="pt-BR"/>
        </w:rPr>
      </w:pPr>
    </w:p>
    <w:p w14:paraId="691C3425" w14:textId="77777777" w:rsidR="00705274" w:rsidRPr="00A96C6C" w:rsidRDefault="00705274" w:rsidP="00697D20">
      <w:pPr>
        <w:pStyle w:val="Contedo"/>
        <w:rPr>
          <w:lang w:val="pt-BR"/>
        </w:rPr>
      </w:pPr>
    </w:p>
    <w:p w14:paraId="51EB39B7" w14:textId="77777777" w:rsidR="00705274" w:rsidRPr="00A96C6C" w:rsidRDefault="00705274" w:rsidP="00697D20">
      <w:pPr>
        <w:pStyle w:val="Contedo"/>
        <w:rPr>
          <w:lang w:val="pt-BR"/>
        </w:rPr>
      </w:pPr>
    </w:p>
    <w:p w14:paraId="755C0507" w14:textId="77777777" w:rsidR="00705274" w:rsidRPr="00A96C6C" w:rsidRDefault="00705274" w:rsidP="00697D20">
      <w:pPr>
        <w:pStyle w:val="Contedo"/>
        <w:rPr>
          <w:lang w:val="pt-BR"/>
        </w:rPr>
      </w:pPr>
    </w:p>
    <w:p w14:paraId="51FA5CCB" w14:textId="77777777" w:rsidR="00705274" w:rsidRPr="00A96C6C" w:rsidRDefault="00705274" w:rsidP="00697D20">
      <w:pPr>
        <w:pStyle w:val="Contedo"/>
        <w:rPr>
          <w:lang w:val="pt-BR"/>
        </w:rPr>
      </w:pPr>
    </w:p>
    <w:p w14:paraId="3D5B3BE1" w14:textId="77777777" w:rsidR="00705274" w:rsidRPr="00A96C6C" w:rsidRDefault="00705274" w:rsidP="00697D20">
      <w:pPr>
        <w:pStyle w:val="Contedo"/>
        <w:rPr>
          <w:lang w:val="pt-BR"/>
        </w:rPr>
      </w:pPr>
    </w:p>
    <w:p w14:paraId="722B4F45" w14:textId="77777777" w:rsidR="00705274" w:rsidRPr="00A96C6C" w:rsidRDefault="00705274" w:rsidP="00697D20">
      <w:pPr>
        <w:pStyle w:val="Contedo"/>
        <w:rPr>
          <w:lang w:val="pt-BR"/>
        </w:rPr>
      </w:pPr>
    </w:p>
    <w:p w14:paraId="754BE7C7" w14:textId="77777777" w:rsidR="00705274" w:rsidRPr="00A96C6C" w:rsidRDefault="00705274" w:rsidP="00697D20">
      <w:pPr>
        <w:pStyle w:val="Contedo"/>
        <w:rPr>
          <w:lang w:val="pt-BR"/>
        </w:rPr>
      </w:pPr>
    </w:p>
    <w:p w14:paraId="5153AA7F" w14:textId="77777777" w:rsidR="00705274" w:rsidRPr="00A96C6C" w:rsidRDefault="00705274" w:rsidP="00697D20">
      <w:pPr>
        <w:pStyle w:val="Contedo"/>
        <w:rPr>
          <w:lang w:val="pt-BR"/>
        </w:rPr>
      </w:pPr>
    </w:p>
    <w:p w14:paraId="273FB568" w14:textId="77777777" w:rsidR="00705274" w:rsidRPr="00A96C6C" w:rsidRDefault="00705274" w:rsidP="00697D20">
      <w:pPr>
        <w:pStyle w:val="Contedo"/>
        <w:rPr>
          <w:lang w:val="pt-BR"/>
        </w:rPr>
      </w:pPr>
    </w:p>
    <w:p w14:paraId="0F5A2F4D" w14:textId="77777777" w:rsidR="00705274" w:rsidRPr="00A96C6C" w:rsidRDefault="00705274" w:rsidP="00697D20">
      <w:pPr>
        <w:pStyle w:val="Contedo"/>
        <w:rPr>
          <w:lang w:val="pt-BR"/>
        </w:rPr>
      </w:pPr>
    </w:p>
    <w:p w14:paraId="4233BE27" w14:textId="77777777" w:rsidR="00705274" w:rsidRPr="00A96C6C" w:rsidRDefault="00705274" w:rsidP="00697D20">
      <w:pPr>
        <w:pStyle w:val="Contedo"/>
        <w:rPr>
          <w:lang w:val="pt-BR"/>
        </w:rPr>
      </w:pPr>
    </w:p>
    <w:p w14:paraId="271E76EB" w14:textId="77777777" w:rsidR="00705274" w:rsidRPr="00A96C6C" w:rsidRDefault="00705274" w:rsidP="00697D20">
      <w:pPr>
        <w:pStyle w:val="Contedo"/>
        <w:rPr>
          <w:lang w:val="pt-BR"/>
        </w:rPr>
      </w:pPr>
    </w:p>
    <w:p w14:paraId="58C122D4" w14:textId="77777777" w:rsidR="00705274" w:rsidRPr="00A96C6C" w:rsidRDefault="00705274" w:rsidP="00697D20">
      <w:pPr>
        <w:pStyle w:val="Contedo"/>
        <w:rPr>
          <w:lang w:val="pt-BR"/>
        </w:rPr>
      </w:pPr>
    </w:p>
    <w:p w14:paraId="3D94BB3B" w14:textId="77777777" w:rsidR="00705274" w:rsidRPr="00A96C6C" w:rsidRDefault="00705274" w:rsidP="00697D20">
      <w:pPr>
        <w:pStyle w:val="Contedo"/>
        <w:rPr>
          <w:lang w:val="pt-BR"/>
        </w:rPr>
      </w:pPr>
    </w:p>
    <w:p w14:paraId="57032FE0" w14:textId="77777777" w:rsidR="00705274" w:rsidRPr="00A96C6C" w:rsidRDefault="00705274" w:rsidP="00697D20">
      <w:pPr>
        <w:pStyle w:val="Contedo"/>
        <w:rPr>
          <w:lang w:val="pt-BR"/>
        </w:rPr>
      </w:pPr>
    </w:p>
    <w:p w14:paraId="1EAA2BC1" w14:textId="77777777" w:rsidR="00705274" w:rsidRPr="00A96C6C" w:rsidRDefault="00705274" w:rsidP="00697D20">
      <w:pPr>
        <w:pStyle w:val="Contedo"/>
        <w:rPr>
          <w:lang w:val="pt-BR"/>
        </w:rPr>
      </w:pPr>
    </w:p>
    <w:p w14:paraId="72452C5E" w14:textId="77777777" w:rsidR="00705274" w:rsidRPr="00A96C6C" w:rsidRDefault="00705274" w:rsidP="00697D20">
      <w:pPr>
        <w:pStyle w:val="Contedo"/>
        <w:rPr>
          <w:lang w:val="pt-BR"/>
        </w:rPr>
      </w:pPr>
    </w:p>
    <w:p w14:paraId="165FEB3A" w14:textId="77777777" w:rsidR="00705274" w:rsidRPr="00A96C6C" w:rsidRDefault="00705274" w:rsidP="00697D20">
      <w:pPr>
        <w:pStyle w:val="Contedo"/>
        <w:rPr>
          <w:lang w:val="pt-BR"/>
        </w:rPr>
      </w:pPr>
    </w:p>
    <w:p w14:paraId="5676790E" w14:textId="77777777" w:rsidR="00705274" w:rsidRPr="00A96C6C" w:rsidRDefault="00705274" w:rsidP="00697D20">
      <w:pPr>
        <w:pStyle w:val="Contedo"/>
        <w:rPr>
          <w:lang w:val="pt-BR"/>
        </w:rPr>
      </w:pPr>
    </w:p>
    <w:p w14:paraId="4A8DADA1" w14:textId="77777777" w:rsidR="00705274" w:rsidRPr="00A96C6C" w:rsidRDefault="00705274" w:rsidP="00697D20">
      <w:pPr>
        <w:pStyle w:val="Contedo"/>
        <w:rPr>
          <w:lang w:val="pt-BR"/>
        </w:rPr>
      </w:pPr>
    </w:p>
    <w:p w14:paraId="2A1E493D" w14:textId="77777777" w:rsidR="00705274" w:rsidRPr="00A96C6C" w:rsidRDefault="00705274" w:rsidP="00697D20">
      <w:pPr>
        <w:pStyle w:val="Contedo"/>
        <w:rPr>
          <w:lang w:val="pt-BR"/>
        </w:rPr>
      </w:pPr>
    </w:p>
    <w:p w14:paraId="1AAF6592" w14:textId="77777777" w:rsidR="00705274" w:rsidRPr="00A96C6C" w:rsidRDefault="00705274" w:rsidP="00697D20">
      <w:pPr>
        <w:pStyle w:val="Contedo"/>
        <w:rPr>
          <w:lang w:val="pt-BR"/>
        </w:rPr>
      </w:pPr>
    </w:p>
    <w:p w14:paraId="674B4F77" w14:textId="77777777" w:rsidR="00705274" w:rsidRPr="00A96C6C" w:rsidRDefault="00705274" w:rsidP="00697D20">
      <w:pPr>
        <w:pStyle w:val="Contedo"/>
        <w:rPr>
          <w:lang w:val="pt-BR"/>
        </w:rPr>
      </w:pPr>
    </w:p>
    <w:p w14:paraId="2A1B81C3" w14:textId="77777777" w:rsidR="00705274" w:rsidRPr="00A96C6C" w:rsidRDefault="00705274" w:rsidP="00697D20">
      <w:pPr>
        <w:pStyle w:val="Contedo"/>
        <w:rPr>
          <w:lang w:val="pt-BR"/>
        </w:rPr>
      </w:pPr>
    </w:p>
    <w:p w14:paraId="513C228F" w14:textId="77777777" w:rsidR="00705274" w:rsidRPr="00A96C6C" w:rsidRDefault="00705274" w:rsidP="00697D20">
      <w:pPr>
        <w:pStyle w:val="Contedo"/>
        <w:rPr>
          <w:lang w:val="pt-BR"/>
        </w:rPr>
      </w:pPr>
    </w:p>
    <w:p w14:paraId="1AFD7717" w14:textId="77777777" w:rsidR="00705274" w:rsidRPr="00A96C6C" w:rsidRDefault="00705274" w:rsidP="00697D20">
      <w:pPr>
        <w:pStyle w:val="Contedo"/>
        <w:rPr>
          <w:lang w:val="pt-BR"/>
        </w:rPr>
      </w:pPr>
    </w:p>
    <w:p w14:paraId="6FF861F6" w14:textId="77777777" w:rsidR="00705274" w:rsidRPr="00A96C6C" w:rsidRDefault="00705274" w:rsidP="00697D20">
      <w:pPr>
        <w:pStyle w:val="Contedo"/>
        <w:rPr>
          <w:lang w:val="pt-BR"/>
        </w:rPr>
      </w:pPr>
    </w:p>
    <w:p w14:paraId="0C16A022" w14:textId="77777777" w:rsidR="00705274" w:rsidRPr="00A96C6C" w:rsidRDefault="00705274" w:rsidP="00697D20">
      <w:pPr>
        <w:pStyle w:val="Contedo"/>
        <w:rPr>
          <w:lang w:val="pt-BR"/>
        </w:rPr>
      </w:pPr>
    </w:p>
    <w:p w14:paraId="286681A5" w14:textId="77777777" w:rsidR="00705274" w:rsidRPr="00A96C6C" w:rsidRDefault="00705274" w:rsidP="00697D20">
      <w:pPr>
        <w:pStyle w:val="Contedo"/>
        <w:rPr>
          <w:lang w:val="pt-BR"/>
        </w:rPr>
      </w:pPr>
    </w:p>
    <w:p w14:paraId="2C8D062C" w14:textId="77777777" w:rsidR="00705274" w:rsidRPr="00A96C6C" w:rsidRDefault="00705274" w:rsidP="00697D20">
      <w:pPr>
        <w:pStyle w:val="Contedo"/>
        <w:rPr>
          <w:lang w:val="pt-BR"/>
        </w:rPr>
      </w:pPr>
    </w:p>
    <w:p w14:paraId="62C05AA3" w14:textId="77777777" w:rsidR="00705274" w:rsidRPr="00A96C6C" w:rsidRDefault="00705274" w:rsidP="00697D20">
      <w:pPr>
        <w:pStyle w:val="Contedo"/>
        <w:rPr>
          <w:lang w:val="pt-BR"/>
        </w:rPr>
      </w:pPr>
    </w:p>
    <w:p w14:paraId="3550F515" w14:textId="77777777" w:rsidR="00705274" w:rsidRPr="00A96C6C" w:rsidRDefault="00705274" w:rsidP="00697D20">
      <w:pPr>
        <w:pStyle w:val="Contedo"/>
        <w:rPr>
          <w:lang w:val="pt-BR"/>
        </w:rPr>
      </w:pPr>
    </w:p>
    <w:p w14:paraId="39936BCA" w14:textId="77777777" w:rsidR="00705274" w:rsidRPr="00A96C6C" w:rsidRDefault="00705274" w:rsidP="00697D20">
      <w:pPr>
        <w:pStyle w:val="Contedo"/>
        <w:rPr>
          <w:lang w:val="pt-BR"/>
        </w:rPr>
      </w:pPr>
    </w:p>
    <w:p w14:paraId="3C51CDD5" w14:textId="77777777" w:rsidR="00705274" w:rsidRPr="00A96C6C" w:rsidRDefault="00705274" w:rsidP="00697D20">
      <w:pPr>
        <w:pStyle w:val="Contedo"/>
        <w:rPr>
          <w:lang w:val="pt-BR"/>
        </w:rPr>
      </w:pPr>
    </w:p>
    <w:p w14:paraId="53A27695" w14:textId="77777777" w:rsidR="00705274" w:rsidRPr="00A96C6C" w:rsidRDefault="00705274" w:rsidP="00697D20">
      <w:pPr>
        <w:pStyle w:val="Contedo"/>
        <w:rPr>
          <w:lang w:val="pt-BR"/>
        </w:rPr>
      </w:pPr>
    </w:p>
    <w:p w14:paraId="58115B35" w14:textId="77777777" w:rsidR="00705274" w:rsidRPr="00A96C6C" w:rsidRDefault="00705274" w:rsidP="00697D20">
      <w:pPr>
        <w:pStyle w:val="Contedo"/>
        <w:rPr>
          <w:lang w:val="pt-BR"/>
        </w:rPr>
      </w:pPr>
    </w:p>
    <w:p w14:paraId="6707A8EB" w14:textId="77777777" w:rsidR="00705274" w:rsidRPr="00A96C6C" w:rsidRDefault="00705274" w:rsidP="00697D20">
      <w:pPr>
        <w:pStyle w:val="Contedo"/>
        <w:rPr>
          <w:lang w:val="pt-BR"/>
        </w:rPr>
      </w:pPr>
    </w:p>
    <w:p w14:paraId="0374EEC6" w14:textId="77777777" w:rsidR="00705274" w:rsidRPr="00A96C6C" w:rsidRDefault="00705274" w:rsidP="00697D20">
      <w:pPr>
        <w:pStyle w:val="Contedo"/>
        <w:rPr>
          <w:lang w:val="pt-BR"/>
        </w:rPr>
      </w:pPr>
    </w:p>
    <w:p w14:paraId="60AF81FC" w14:textId="77777777" w:rsidR="00705274" w:rsidRPr="00A96C6C" w:rsidRDefault="00705274" w:rsidP="00697D20">
      <w:pPr>
        <w:pStyle w:val="Contedo"/>
        <w:rPr>
          <w:lang w:val="pt-BR"/>
        </w:rPr>
      </w:pPr>
    </w:p>
    <w:p w14:paraId="3E6250C5" w14:textId="77777777" w:rsidR="00705274" w:rsidRPr="00A96C6C" w:rsidRDefault="00705274" w:rsidP="00697D20">
      <w:pPr>
        <w:pStyle w:val="Contedo"/>
        <w:rPr>
          <w:lang w:val="pt-BR"/>
        </w:rPr>
      </w:pPr>
    </w:p>
    <w:p w14:paraId="041AF79D" w14:textId="77777777" w:rsidR="00705274" w:rsidRPr="00A96C6C" w:rsidRDefault="00705274" w:rsidP="00697D20">
      <w:pPr>
        <w:pStyle w:val="Contedo"/>
        <w:rPr>
          <w:lang w:val="pt-BR"/>
        </w:rPr>
      </w:pPr>
    </w:p>
    <w:p w14:paraId="40448D18" w14:textId="77777777" w:rsidR="00705274" w:rsidRPr="00A96C6C" w:rsidRDefault="00705274" w:rsidP="00697D20">
      <w:pPr>
        <w:pStyle w:val="Contedo"/>
        <w:rPr>
          <w:lang w:val="pt-BR"/>
        </w:rPr>
      </w:pPr>
    </w:p>
    <w:p w14:paraId="23BA383B" w14:textId="77777777" w:rsidR="00705274" w:rsidRPr="00A96C6C" w:rsidRDefault="00705274" w:rsidP="00697D20">
      <w:pPr>
        <w:pStyle w:val="Contedo"/>
        <w:rPr>
          <w:lang w:val="pt-BR"/>
        </w:rPr>
      </w:pPr>
    </w:p>
    <w:p w14:paraId="7688453E" w14:textId="77777777" w:rsidR="00705274" w:rsidRPr="00A96C6C" w:rsidRDefault="00705274" w:rsidP="00697D20">
      <w:pPr>
        <w:pStyle w:val="Contedo"/>
        <w:rPr>
          <w:lang w:val="pt-BR"/>
        </w:rPr>
      </w:pPr>
    </w:p>
    <w:p w14:paraId="67130CFD" w14:textId="77777777" w:rsidR="00705274" w:rsidRPr="00A96C6C" w:rsidRDefault="00705274" w:rsidP="00697D20">
      <w:pPr>
        <w:pStyle w:val="Contedo"/>
        <w:rPr>
          <w:lang w:val="pt-BR"/>
        </w:rPr>
      </w:pPr>
    </w:p>
    <w:p w14:paraId="7B5F0C40" w14:textId="77777777" w:rsidR="00705274" w:rsidRPr="00A96C6C" w:rsidRDefault="00705274" w:rsidP="00697D20">
      <w:pPr>
        <w:pStyle w:val="Contedo"/>
        <w:rPr>
          <w:lang w:val="pt-BR"/>
        </w:rPr>
      </w:pPr>
    </w:p>
    <w:p w14:paraId="4825B2E3" w14:textId="77777777" w:rsidR="00705274" w:rsidRPr="00A96C6C" w:rsidRDefault="00705274" w:rsidP="00697D20">
      <w:pPr>
        <w:pStyle w:val="Contedo"/>
        <w:rPr>
          <w:lang w:val="pt-BR"/>
        </w:rPr>
      </w:pPr>
    </w:p>
    <w:p w14:paraId="39607B23" w14:textId="77777777" w:rsidR="00705274" w:rsidRPr="00A96C6C" w:rsidRDefault="00705274" w:rsidP="00697D20">
      <w:pPr>
        <w:pStyle w:val="Contedo"/>
        <w:rPr>
          <w:lang w:val="pt-BR"/>
        </w:rPr>
      </w:pPr>
    </w:p>
    <w:p w14:paraId="2ABADC71" w14:textId="77777777" w:rsidR="00705274" w:rsidRPr="00A96C6C" w:rsidRDefault="00705274" w:rsidP="00697D20">
      <w:pPr>
        <w:pStyle w:val="Contedo"/>
        <w:rPr>
          <w:lang w:val="pt-BR"/>
        </w:rPr>
      </w:pPr>
    </w:p>
    <w:p w14:paraId="06437B76" w14:textId="77777777" w:rsidR="00705274" w:rsidRPr="00A96C6C" w:rsidRDefault="00705274" w:rsidP="00697D20">
      <w:pPr>
        <w:pStyle w:val="Contedo"/>
        <w:rPr>
          <w:lang w:val="pt-BR"/>
        </w:rPr>
      </w:pPr>
    </w:p>
    <w:p w14:paraId="78521BF5" w14:textId="77777777" w:rsidR="00705274" w:rsidRPr="00A96C6C" w:rsidRDefault="00705274" w:rsidP="00697D20">
      <w:pPr>
        <w:pStyle w:val="Contedo"/>
        <w:rPr>
          <w:lang w:val="pt-BR"/>
        </w:rPr>
      </w:pPr>
    </w:p>
    <w:p w14:paraId="19020D96" w14:textId="77777777" w:rsidR="00705274" w:rsidRPr="00A96C6C" w:rsidRDefault="00705274" w:rsidP="00697D20">
      <w:pPr>
        <w:pStyle w:val="Contedo"/>
        <w:rPr>
          <w:lang w:val="pt-BR"/>
        </w:rPr>
      </w:pPr>
    </w:p>
    <w:p w14:paraId="0B749765" w14:textId="77777777" w:rsidR="00705274" w:rsidRPr="00A96C6C" w:rsidRDefault="00705274" w:rsidP="00697D20">
      <w:pPr>
        <w:pStyle w:val="Contedo"/>
        <w:rPr>
          <w:lang w:val="pt-BR"/>
        </w:rPr>
      </w:pPr>
    </w:p>
    <w:p w14:paraId="542FAB4E" w14:textId="77777777" w:rsidR="00705274" w:rsidRPr="00A96C6C" w:rsidRDefault="00705274" w:rsidP="00697D20">
      <w:pPr>
        <w:pStyle w:val="Contedo"/>
        <w:rPr>
          <w:lang w:val="pt-BR"/>
        </w:rPr>
      </w:pPr>
    </w:p>
    <w:p w14:paraId="78ACE36E" w14:textId="77777777" w:rsidR="00705274" w:rsidRPr="00A96C6C" w:rsidRDefault="00705274" w:rsidP="00697D20">
      <w:pPr>
        <w:pStyle w:val="Contedo"/>
        <w:rPr>
          <w:lang w:val="pt-BR"/>
        </w:rPr>
      </w:pPr>
    </w:p>
    <w:p w14:paraId="11F44D22" w14:textId="77777777" w:rsidR="00705274" w:rsidRPr="00A96C6C" w:rsidRDefault="00705274" w:rsidP="00697D20">
      <w:pPr>
        <w:pStyle w:val="Contedo"/>
        <w:rPr>
          <w:lang w:val="pt-BR"/>
        </w:rPr>
      </w:pPr>
    </w:p>
    <w:p w14:paraId="7F5494D4" w14:textId="77777777" w:rsidR="00705274" w:rsidRPr="00A96C6C" w:rsidRDefault="00705274" w:rsidP="00697D20">
      <w:pPr>
        <w:pStyle w:val="Contedo"/>
        <w:rPr>
          <w:lang w:val="pt-BR"/>
        </w:rPr>
      </w:pPr>
    </w:p>
    <w:p w14:paraId="754EA628" w14:textId="77777777" w:rsidR="00705274" w:rsidRPr="00A96C6C" w:rsidRDefault="00705274" w:rsidP="00697D20">
      <w:pPr>
        <w:pStyle w:val="Contedo"/>
        <w:rPr>
          <w:lang w:val="pt-BR"/>
        </w:rPr>
      </w:pPr>
    </w:p>
    <w:p w14:paraId="451ABC30" w14:textId="77777777" w:rsidR="00705274" w:rsidRPr="00A96C6C" w:rsidRDefault="00705274" w:rsidP="00697D20">
      <w:pPr>
        <w:pStyle w:val="Contedo"/>
        <w:rPr>
          <w:lang w:val="pt-BR"/>
        </w:rPr>
      </w:pPr>
    </w:p>
    <w:p w14:paraId="2B164FA2" w14:textId="77777777" w:rsidR="00705274" w:rsidRPr="00A96C6C" w:rsidRDefault="00705274" w:rsidP="00697D20">
      <w:pPr>
        <w:pStyle w:val="Contedo"/>
        <w:rPr>
          <w:lang w:val="pt-BR"/>
        </w:rPr>
      </w:pPr>
    </w:p>
    <w:p w14:paraId="3785E71F" w14:textId="77777777" w:rsidR="00705274" w:rsidRPr="00A96C6C" w:rsidRDefault="00705274" w:rsidP="00697D20">
      <w:pPr>
        <w:pStyle w:val="Contedo"/>
        <w:rPr>
          <w:lang w:val="pt-BR"/>
        </w:rPr>
      </w:pPr>
    </w:p>
    <w:p w14:paraId="548BE948" w14:textId="77777777" w:rsidR="00705274" w:rsidRPr="00A96C6C" w:rsidRDefault="00705274" w:rsidP="00697D20">
      <w:pPr>
        <w:pStyle w:val="Contedo"/>
        <w:rPr>
          <w:lang w:val="pt-BR"/>
        </w:rPr>
      </w:pPr>
    </w:p>
    <w:p w14:paraId="7B3E74C2" w14:textId="77777777" w:rsidR="00705274" w:rsidRPr="00A96C6C" w:rsidRDefault="00705274" w:rsidP="00697D20">
      <w:pPr>
        <w:pStyle w:val="Contedo"/>
        <w:rPr>
          <w:lang w:val="pt-BR"/>
        </w:rPr>
      </w:pPr>
    </w:p>
    <w:p w14:paraId="24669BEC" w14:textId="77777777" w:rsidR="00705274" w:rsidRPr="00A96C6C" w:rsidRDefault="00705274" w:rsidP="00697D20">
      <w:pPr>
        <w:pStyle w:val="Contedo"/>
        <w:rPr>
          <w:lang w:val="pt-BR"/>
        </w:rPr>
      </w:pPr>
    </w:p>
    <w:p w14:paraId="1A9C4BEF" w14:textId="77777777" w:rsidR="00705274" w:rsidRPr="00A96C6C" w:rsidRDefault="00705274" w:rsidP="00697D20">
      <w:pPr>
        <w:pStyle w:val="Contedo"/>
        <w:rPr>
          <w:lang w:val="pt-BR"/>
        </w:rPr>
      </w:pPr>
    </w:p>
    <w:p w14:paraId="6FDE6AAE" w14:textId="77777777" w:rsidR="00705274" w:rsidRPr="00A96C6C" w:rsidRDefault="00705274" w:rsidP="00697D20">
      <w:pPr>
        <w:pStyle w:val="Contedo"/>
        <w:rPr>
          <w:lang w:val="pt-BR"/>
        </w:rPr>
      </w:pPr>
    </w:p>
    <w:p w14:paraId="63D8E2B4" w14:textId="77777777" w:rsidR="00705274" w:rsidRPr="00A96C6C" w:rsidRDefault="00705274" w:rsidP="00697D20">
      <w:pPr>
        <w:pStyle w:val="Contedo"/>
        <w:rPr>
          <w:lang w:val="pt-BR"/>
        </w:rPr>
      </w:pPr>
    </w:p>
    <w:p w14:paraId="05F9CB7A" w14:textId="77777777" w:rsidR="00705274" w:rsidRPr="00A96C6C" w:rsidRDefault="00705274" w:rsidP="00697D20">
      <w:pPr>
        <w:pStyle w:val="Contedo"/>
        <w:rPr>
          <w:lang w:val="pt-BR"/>
        </w:rPr>
      </w:pPr>
    </w:p>
    <w:p w14:paraId="20C4C93D" w14:textId="77777777" w:rsidR="00705274" w:rsidRPr="00A96C6C" w:rsidRDefault="00705274" w:rsidP="00697D20">
      <w:pPr>
        <w:pStyle w:val="Contedo"/>
        <w:rPr>
          <w:lang w:val="pt-BR"/>
        </w:rPr>
      </w:pPr>
    </w:p>
    <w:p w14:paraId="2D29A541" w14:textId="77777777" w:rsidR="00705274" w:rsidRPr="00A96C6C" w:rsidRDefault="00705274" w:rsidP="00697D20">
      <w:pPr>
        <w:pStyle w:val="Contedo"/>
        <w:rPr>
          <w:lang w:val="pt-BR"/>
        </w:rPr>
      </w:pPr>
    </w:p>
    <w:p w14:paraId="1AB10DCB" w14:textId="77777777" w:rsidR="00705274" w:rsidRPr="00A96C6C" w:rsidRDefault="00705274" w:rsidP="00697D20">
      <w:pPr>
        <w:pStyle w:val="Contedo"/>
        <w:rPr>
          <w:lang w:val="pt-BR"/>
        </w:rPr>
      </w:pPr>
    </w:p>
    <w:p w14:paraId="3E7FF9AF" w14:textId="77777777" w:rsidR="00705274" w:rsidRPr="00A96C6C" w:rsidRDefault="00705274" w:rsidP="00697D20">
      <w:pPr>
        <w:pStyle w:val="Contedo"/>
        <w:rPr>
          <w:lang w:val="pt-BR"/>
        </w:rPr>
      </w:pPr>
    </w:p>
    <w:p w14:paraId="15F22467" w14:textId="77777777" w:rsidR="00705274" w:rsidRPr="00A96C6C" w:rsidRDefault="00705274" w:rsidP="00697D20">
      <w:pPr>
        <w:pStyle w:val="Contedo"/>
        <w:rPr>
          <w:lang w:val="pt-BR"/>
        </w:rPr>
      </w:pPr>
    </w:p>
    <w:p w14:paraId="7F6D469B" w14:textId="77777777" w:rsidR="00705274" w:rsidRPr="00A96C6C" w:rsidRDefault="00705274" w:rsidP="00697D20">
      <w:pPr>
        <w:pStyle w:val="Contedo"/>
        <w:rPr>
          <w:lang w:val="pt-BR"/>
        </w:rPr>
      </w:pPr>
    </w:p>
    <w:p w14:paraId="4C6ACF3C" w14:textId="77777777" w:rsidR="00705274" w:rsidRPr="00A96C6C" w:rsidRDefault="00705274" w:rsidP="00697D20">
      <w:pPr>
        <w:pStyle w:val="Contedo"/>
        <w:rPr>
          <w:lang w:val="pt-BR"/>
        </w:rPr>
      </w:pPr>
    </w:p>
    <w:p w14:paraId="7BAB0103" w14:textId="77777777" w:rsidR="00705274" w:rsidRPr="00A96C6C" w:rsidRDefault="00705274" w:rsidP="00697D20">
      <w:pPr>
        <w:pStyle w:val="Contedo"/>
        <w:rPr>
          <w:lang w:val="pt-BR"/>
        </w:rPr>
      </w:pPr>
    </w:p>
    <w:p w14:paraId="069A7896" w14:textId="77777777" w:rsidR="00705274" w:rsidRPr="00A96C6C" w:rsidRDefault="00705274" w:rsidP="00697D20">
      <w:pPr>
        <w:pStyle w:val="Contedo"/>
        <w:rPr>
          <w:lang w:val="pt-BR"/>
        </w:rPr>
      </w:pPr>
    </w:p>
    <w:p w14:paraId="6FF23EFF" w14:textId="77777777" w:rsidR="00705274" w:rsidRPr="00A96C6C" w:rsidRDefault="00705274" w:rsidP="00697D20">
      <w:pPr>
        <w:pStyle w:val="Contedo"/>
        <w:rPr>
          <w:lang w:val="pt-BR"/>
        </w:rPr>
      </w:pPr>
    </w:p>
    <w:p w14:paraId="168D8CCD" w14:textId="77777777" w:rsidR="00705274" w:rsidRPr="00A96C6C" w:rsidRDefault="00705274" w:rsidP="00697D20">
      <w:pPr>
        <w:pStyle w:val="Contedo"/>
        <w:rPr>
          <w:lang w:val="pt-BR"/>
        </w:rPr>
      </w:pPr>
    </w:p>
    <w:p w14:paraId="19153BE3" w14:textId="77777777" w:rsidR="00705274" w:rsidRPr="00A96C6C" w:rsidRDefault="00705274" w:rsidP="00697D20">
      <w:pPr>
        <w:pStyle w:val="Contedo"/>
        <w:rPr>
          <w:lang w:val="pt-BR"/>
        </w:rPr>
      </w:pPr>
    </w:p>
    <w:p w14:paraId="4ECCCEDE" w14:textId="77777777" w:rsidR="00705274" w:rsidRPr="00A96C6C" w:rsidRDefault="00705274" w:rsidP="00697D20">
      <w:pPr>
        <w:pStyle w:val="Contedo"/>
        <w:rPr>
          <w:lang w:val="pt-BR"/>
        </w:rPr>
      </w:pPr>
    </w:p>
    <w:p w14:paraId="18970CD1" w14:textId="77777777" w:rsidR="00705274" w:rsidRPr="00A96C6C" w:rsidRDefault="00705274" w:rsidP="00697D20">
      <w:pPr>
        <w:pStyle w:val="Contedo"/>
        <w:rPr>
          <w:lang w:val="pt-BR"/>
        </w:rPr>
      </w:pPr>
    </w:p>
    <w:p w14:paraId="4BD900BC" w14:textId="77777777" w:rsidR="00705274" w:rsidRPr="00A96C6C" w:rsidRDefault="00705274" w:rsidP="00697D20">
      <w:pPr>
        <w:pStyle w:val="Contedo"/>
        <w:rPr>
          <w:lang w:val="pt-BR"/>
        </w:rPr>
      </w:pPr>
    </w:p>
    <w:p w14:paraId="4FF99883" w14:textId="77777777" w:rsidR="00705274" w:rsidRPr="00A96C6C" w:rsidRDefault="00705274" w:rsidP="00697D20">
      <w:pPr>
        <w:pStyle w:val="Contedo"/>
        <w:rPr>
          <w:lang w:val="pt-BR"/>
        </w:rPr>
      </w:pPr>
    </w:p>
    <w:p w14:paraId="3E906953" w14:textId="77777777" w:rsidR="00705274" w:rsidRPr="00A96C6C" w:rsidRDefault="00705274" w:rsidP="00697D20">
      <w:pPr>
        <w:pStyle w:val="Contedo"/>
        <w:rPr>
          <w:lang w:val="pt-BR"/>
        </w:rPr>
      </w:pPr>
    </w:p>
    <w:p w14:paraId="49228C4E" w14:textId="77777777" w:rsidR="00705274" w:rsidRPr="00A96C6C" w:rsidRDefault="00705274" w:rsidP="00697D20">
      <w:pPr>
        <w:pStyle w:val="Contedo"/>
        <w:rPr>
          <w:lang w:val="pt-BR"/>
        </w:rPr>
      </w:pPr>
    </w:p>
    <w:p w14:paraId="7ACD08CF" w14:textId="77777777" w:rsidR="00705274" w:rsidRPr="00A96C6C" w:rsidRDefault="00705274" w:rsidP="00697D20">
      <w:pPr>
        <w:pStyle w:val="Contedo"/>
        <w:rPr>
          <w:lang w:val="pt-BR"/>
        </w:rPr>
      </w:pPr>
    </w:p>
    <w:p w14:paraId="411DC3CF" w14:textId="77777777" w:rsidR="00705274" w:rsidRPr="00A96C6C" w:rsidRDefault="00705274" w:rsidP="00697D20">
      <w:pPr>
        <w:pStyle w:val="Contedo"/>
        <w:rPr>
          <w:lang w:val="pt-BR"/>
        </w:rPr>
      </w:pPr>
    </w:p>
    <w:p w14:paraId="120BDF37" w14:textId="77777777" w:rsidR="00705274" w:rsidRPr="00A96C6C" w:rsidRDefault="00705274" w:rsidP="00697D20">
      <w:pPr>
        <w:pStyle w:val="Contedo"/>
        <w:rPr>
          <w:lang w:val="pt-BR"/>
        </w:rPr>
      </w:pPr>
    </w:p>
    <w:p w14:paraId="5E9D10DB" w14:textId="77777777" w:rsidR="00705274" w:rsidRPr="00A96C6C" w:rsidRDefault="00705274" w:rsidP="00697D20">
      <w:pPr>
        <w:pStyle w:val="Contedo"/>
        <w:rPr>
          <w:lang w:val="pt-BR"/>
        </w:rPr>
      </w:pPr>
    </w:p>
    <w:p w14:paraId="6FC98EA3" w14:textId="77777777" w:rsidR="00705274" w:rsidRPr="00A96C6C" w:rsidRDefault="00705274" w:rsidP="00697D20">
      <w:pPr>
        <w:pStyle w:val="Contedo"/>
        <w:rPr>
          <w:lang w:val="pt-BR"/>
        </w:rPr>
      </w:pPr>
    </w:p>
    <w:p w14:paraId="0B616CF7" w14:textId="77777777" w:rsidR="00705274" w:rsidRPr="00A96C6C" w:rsidRDefault="00705274" w:rsidP="00697D20">
      <w:pPr>
        <w:pStyle w:val="Contedo"/>
        <w:rPr>
          <w:lang w:val="pt-BR"/>
        </w:rPr>
      </w:pPr>
    </w:p>
    <w:p w14:paraId="4F4595E1" w14:textId="77777777" w:rsidR="00705274" w:rsidRPr="00A96C6C" w:rsidRDefault="00705274" w:rsidP="00697D20">
      <w:pPr>
        <w:pStyle w:val="Contedo"/>
        <w:rPr>
          <w:lang w:val="pt-BR"/>
        </w:rPr>
      </w:pPr>
    </w:p>
    <w:p w14:paraId="2E27F311" w14:textId="77777777" w:rsidR="00705274" w:rsidRPr="00A96C6C" w:rsidRDefault="00705274" w:rsidP="00697D20">
      <w:pPr>
        <w:pStyle w:val="Contedo"/>
        <w:rPr>
          <w:lang w:val="pt-BR"/>
        </w:rPr>
      </w:pPr>
    </w:p>
    <w:p w14:paraId="3E218B92" w14:textId="77777777" w:rsidR="00705274" w:rsidRPr="00A96C6C" w:rsidRDefault="00705274" w:rsidP="00697D20">
      <w:pPr>
        <w:pStyle w:val="Contedo"/>
        <w:rPr>
          <w:lang w:val="pt-BR"/>
        </w:rPr>
      </w:pPr>
    </w:p>
    <w:p w14:paraId="5DF02ED5" w14:textId="77777777" w:rsidR="00705274" w:rsidRPr="00A96C6C" w:rsidRDefault="00705274" w:rsidP="00697D20">
      <w:pPr>
        <w:pStyle w:val="Contedo"/>
        <w:rPr>
          <w:lang w:val="pt-BR"/>
        </w:rPr>
      </w:pPr>
    </w:p>
    <w:p w14:paraId="08C15B3F" w14:textId="77777777" w:rsidR="00705274" w:rsidRPr="00A96C6C" w:rsidRDefault="00705274" w:rsidP="00697D20">
      <w:pPr>
        <w:pStyle w:val="Contedo"/>
        <w:rPr>
          <w:lang w:val="pt-BR"/>
        </w:rPr>
      </w:pPr>
    </w:p>
    <w:p w14:paraId="42299530" w14:textId="77777777" w:rsidR="00705274" w:rsidRPr="00A96C6C" w:rsidRDefault="00705274" w:rsidP="00697D20">
      <w:pPr>
        <w:pStyle w:val="Contedo"/>
        <w:rPr>
          <w:lang w:val="pt-BR"/>
        </w:rPr>
      </w:pPr>
    </w:p>
    <w:p w14:paraId="3B917280" w14:textId="77777777" w:rsidR="00705274" w:rsidRPr="00A96C6C" w:rsidRDefault="00705274" w:rsidP="00697D20">
      <w:pPr>
        <w:pStyle w:val="Contedo"/>
        <w:rPr>
          <w:lang w:val="pt-BR"/>
        </w:rPr>
      </w:pPr>
    </w:p>
    <w:p w14:paraId="6A690F5D" w14:textId="77777777" w:rsidR="00705274" w:rsidRPr="00A96C6C" w:rsidRDefault="00705274" w:rsidP="00697D20">
      <w:pPr>
        <w:pStyle w:val="Contedo"/>
        <w:rPr>
          <w:lang w:val="pt-BR"/>
        </w:rPr>
      </w:pPr>
    </w:p>
    <w:p w14:paraId="3D61FF7C" w14:textId="77777777" w:rsidR="00705274" w:rsidRPr="00A96C6C" w:rsidRDefault="00705274" w:rsidP="00697D20">
      <w:pPr>
        <w:pStyle w:val="Contedo"/>
        <w:rPr>
          <w:lang w:val="pt-BR"/>
        </w:rPr>
      </w:pPr>
    </w:p>
    <w:p w14:paraId="6AF150D8" w14:textId="77777777" w:rsidR="00705274" w:rsidRPr="00A96C6C" w:rsidRDefault="00705274" w:rsidP="00697D20">
      <w:pPr>
        <w:pStyle w:val="Contedo"/>
        <w:rPr>
          <w:lang w:val="pt-BR"/>
        </w:rPr>
      </w:pPr>
    </w:p>
    <w:p w14:paraId="0285B79F" w14:textId="77777777" w:rsidR="00705274" w:rsidRPr="00A96C6C" w:rsidRDefault="00705274" w:rsidP="00697D20">
      <w:pPr>
        <w:pStyle w:val="Contedo"/>
        <w:rPr>
          <w:lang w:val="pt-BR"/>
        </w:rPr>
      </w:pPr>
    </w:p>
    <w:p w14:paraId="1CDEEDF8" w14:textId="77777777" w:rsidR="00705274" w:rsidRPr="00A96C6C" w:rsidRDefault="00705274" w:rsidP="00697D20">
      <w:pPr>
        <w:pStyle w:val="Contedo"/>
        <w:rPr>
          <w:lang w:val="pt-BR"/>
        </w:rPr>
      </w:pPr>
    </w:p>
    <w:p w14:paraId="799B67D7" w14:textId="77777777" w:rsidR="00705274" w:rsidRPr="00A96C6C" w:rsidRDefault="00705274" w:rsidP="00697D20">
      <w:pPr>
        <w:pStyle w:val="Contedo"/>
        <w:rPr>
          <w:lang w:val="pt-BR"/>
        </w:rPr>
      </w:pPr>
    </w:p>
    <w:p w14:paraId="40241C9A" w14:textId="77777777" w:rsidR="00705274" w:rsidRPr="00A96C6C" w:rsidRDefault="00705274" w:rsidP="00697D20">
      <w:pPr>
        <w:pStyle w:val="Contedo"/>
        <w:rPr>
          <w:lang w:val="pt-BR"/>
        </w:rPr>
      </w:pPr>
    </w:p>
    <w:p w14:paraId="344F727F" w14:textId="77777777" w:rsidR="00705274" w:rsidRPr="00A96C6C" w:rsidRDefault="00705274" w:rsidP="00697D20">
      <w:pPr>
        <w:pStyle w:val="Contedo"/>
        <w:rPr>
          <w:lang w:val="pt-BR"/>
        </w:rPr>
      </w:pPr>
    </w:p>
    <w:p w14:paraId="768CC073" w14:textId="77777777" w:rsidR="00705274" w:rsidRPr="00A96C6C" w:rsidRDefault="00705274" w:rsidP="00697D20">
      <w:pPr>
        <w:pStyle w:val="Contedo"/>
        <w:rPr>
          <w:lang w:val="pt-BR"/>
        </w:rPr>
      </w:pPr>
    </w:p>
    <w:p w14:paraId="2E97905A" w14:textId="77777777" w:rsidR="00705274" w:rsidRPr="00A96C6C" w:rsidRDefault="00705274" w:rsidP="00697D20">
      <w:pPr>
        <w:pStyle w:val="Contedo"/>
        <w:rPr>
          <w:lang w:val="pt-BR"/>
        </w:rPr>
      </w:pPr>
    </w:p>
    <w:p w14:paraId="43097282" w14:textId="77777777" w:rsidR="00705274" w:rsidRPr="00A96C6C" w:rsidRDefault="00705274" w:rsidP="00697D20">
      <w:pPr>
        <w:pStyle w:val="Contedo"/>
        <w:rPr>
          <w:lang w:val="pt-BR"/>
        </w:rPr>
      </w:pPr>
    </w:p>
    <w:p w14:paraId="6A9F30C1" w14:textId="77777777" w:rsidR="00705274" w:rsidRPr="00A96C6C" w:rsidRDefault="00705274" w:rsidP="00697D20">
      <w:pPr>
        <w:pStyle w:val="Contedo"/>
        <w:rPr>
          <w:lang w:val="pt-BR"/>
        </w:rPr>
      </w:pPr>
    </w:p>
    <w:p w14:paraId="3B30B5FE" w14:textId="77777777" w:rsidR="00705274" w:rsidRPr="00A96C6C" w:rsidRDefault="00705274" w:rsidP="00697D20">
      <w:pPr>
        <w:pStyle w:val="Contedo"/>
        <w:rPr>
          <w:lang w:val="pt-BR"/>
        </w:rPr>
      </w:pPr>
    </w:p>
    <w:p w14:paraId="04BE0E20" w14:textId="77777777" w:rsidR="00705274" w:rsidRPr="00A96C6C" w:rsidRDefault="00705274" w:rsidP="00697D20">
      <w:pPr>
        <w:pStyle w:val="Contedo"/>
        <w:rPr>
          <w:lang w:val="pt-BR"/>
        </w:rPr>
      </w:pPr>
    </w:p>
    <w:p w14:paraId="053C5377" w14:textId="77777777" w:rsidR="00705274" w:rsidRPr="00A96C6C" w:rsidRDefault="00705274" w:rsidP="00697D20">
      <w:pPr>
        <w:pStyle w:val="Contedo"/>
        <w:rPr>
          <w:lang w:val="pt-BR"/>
        </w:rPr>
      </w:pPr>
    </w:p>
    <w:p w14:paraId="10C5BC69" w14:textId="77777777" w:rsidR="00705274" w:rsidRPr="00A96C6C" w:rsidRDefault="00705274" w:rsidP="00697D20">
      <w:pPr>
        <w:pStyle w:val="Contedo"/>
        <w:rPr>
          <w:lang w:val="pt-BR"/>
        </w:rPr>
      </w:pPr>
    </w:p>
    <w:p w14:paraId="19E27EB6" w14:textId="77777777" w:rsidR="00705274" w:rsidRPr="00A96C6C" w:rsidRDefault="00705274" w:rsidP="00697D20">
      <w:pPr>
        <w:pStyle w:val="Contedo"/>
        <w:rPr>
          <w:lang w:val="pt-BR"/>
        </w:rPr>
      </w:pPr>
    </w:p>
    <w:p w14:paraId="7323BFC4" w14:textId="77777777" w:rsidR="00705274" w:rsidRPr="00A96C6C" w:rsidRDefault="00705274" w:rsidP="00697D20">
      <w:pPr>
        <w:pStyle w:val="Contedo"/>
        <w:rPr>
          <w:lang w:val="pt-BR"/>
        </w:rPr>
      </w:pPr>
    </w:p>
    <w:p w14:paraId="10E55390" w14:textId="77777777" w:rsidR="00705274" w:rsidRPr="00A96C6C" w:rsidRDefault="00705274" w:rsidP="00697D20">
      <w:pPr>
        <w:pStyle w:val="Contedo"/>
        <w:rPr>
          <w:lang w:val="pt-BR"/>
        </w:rPr>
      </w:pPr>
    </w:p>
    <w:p w14:paraId="0FC2876D" w14:textId="77777777" w:rsidR="00705274" w:rsidRPr="00A96C6C" w:rsidRDefault="00705274" w:rsidP="00697D20">
      <w:pPr>
        <w:pStyle w:val="Contedo"/>
        <w:rPr>
          <w:lang w:val="pt-BR"/>
        </w:rPr>
      </w:pPr>
    </w:p>
    <w:p w14:paraId="78C9608C" w14:textId="77777777" w:rsidR="00705274" w:rsidRPr="00A96C6C" w:rsidRDefault="00705274" w:rsidP="00697D20">
      <w:pPr>
        <w:pStyle w:val="Contedo"/>
        <w:rPr>
          <w:lang w:val="pt-BR"/>
        </w:rPr>
      </w:pPr>
    </w:p>
    <w:p w14:paraId="232FEBF0" w14:textId="77777777" w:rsidR="00705274" w:rsidRPr="00A96C6C" w:rsidRDefault="00705274" w:rsidP="00697D20">
      <w:pPr>
        <w:pStyle w:val="Contedo"/>
        <w:rPr>
          <w:lang w:val="pt-BR"/>
        </w:rPr>
      </w:pPr>
    </w:p>
    <w:p w14:paraId="0F86FE62" w14:textId="77777777" w:rsidR="00705274" w:rsidRPr="00A96C6C" w:rsidRDefault="00705274" w:rsidP="00697D20">
      <w:pPr>
        <w:pStyle w:val="Contedo"/>
        <w:rPr>
          <w:lang w:val="pt-BR"/>
        </w:rPr>
      </w:pPr>
    </w:p>
    <w:p w14:paraId="639C85E4" w14:textId="77777777" w:rsidR="00705274" w:rsidRPr="00A96C6C" w:rsidRDefault="00705274" w:rsidP="00697D20">
      <w:pPr>
        <w:pStyle w:val="Contedo"/>
        <w:rPr>
          <w:lang w:val="pt-BR"/>
        </w:rPr>
      </w:pPr>
    </w:p>
    <w:p w14:paraId="77B9D254" w14:textId="77777777" w:rsidR="00705274" w:rsidRPr="00A96C6C" w:rsidRDefault="00705274" w:rsidP="00697D20">
      <w:pPr>
        <w:pStyle w:val="Contedo"/>
        <w:rPr>
          <w:lang w:val="pt-BR"/>
        </w:rPr>
      </w:pPr>
    </w:p>
    <w:p w14:paraId="1ECD22D6" w14:textId="77777777" w:rsidR="00705274" w:rsidRPr="00A96C6C" w:rsidRDefault="00705274" w:rsidP="00697D20">
      <w:pPr>
        <w:pStyle w:val="Contedo"/>
        <w:rPr>
          <w:lang w:val="pt-BR"/>
        </w:rPr>
      </w:pPr>
    </w:p>
    <w:p w14:paraId="222771D5" w14:textId="77777777" w:rsidR="00705274" w:rsidRPr="00A96C6C" w:rsidRDefault="00705274" w:rsidP="00697D20">
      <w:pPr>
        <w:pStyle w:val="Contedo"/>
        <w:rPr>
          <w:lang w:val="pt-BR"/>
        </w:rPr>
      </w:pPr>
    </w:p>
    <w:p w14:paraId="5AC28521" w14:textId="77777777" w:rsidR="00705274" w:rsidRPr="00A96C6C" w:rsidRDefault="00705274" w:rsidP="00697D20">
      <w:pPr>
        <w:pStyle w:val="Contedo"/>
        <w:rPr>
          <w:lang w:val="pt-BR"/>
        </w:rPr>
      </w:pPr>
    </w:p>
    <w:p w14:paraId="33652C80" w14:textId="77777777" w:rsidR="00705274" w:rsidRPr="00A96C6C" w:rsidRDefault="00705274" w:rsidP="00697D20">
      <w:pPr>
        <w:pStyle w:val="Contedo"/>
        <w:rPr>
          <w:lang w:val="pt-BR"/>
        </w:rPr>
      </w:pPr>
    </w:p>
    <w:p w14:paraId="16BB9093" w14:textId="77777777" w:rsidR="00705274" w:rsidRPr="00A96C6C" w:rsidRDefault="00705274" w:rsidP="00697D20">
      <w:pPr>
        <w:pStyle w:val="Contedo"/>
        <w:rPr>
          <w:lang w:val="pt-BR"/>
        </w:rPr>
      </w:pPr>
    </w:p>
    <w:p w14:paraId="61582745" w14:textId="77777777" w:rsidR="00705274" w:rsidRPr="00A96C6C" w:rsidRDefault="00705274" w:rsidP="00697D20">
      <w:pPr>
        <w:pStyle w:val="Contedo"/>
        <w:rPr>
          <w:lang w:val="pt-BR"/>
        </w:rPr>
      </w:pPr>
    </w:p>
    <w:p w14:paraId="02E8407D" w14:textId="77777777" w:rsidR="00705274" w:rsidRPr="00A96C6C" w:rsidRDefault="00705274" w:rsidP="00697D20">
      <w:pPr>
        <w:pStyle w:val="Contedo"/>
        <w:rPr>
          <w:lang w:val="pt-BR"/>
        </w:rPr>
      </w:pPr>
    </w:p>
    <w:p w14:paraId="1DC7A051" w14:textId="77777777" w:rsidR="00705274" w:rsidRPr="00A96C6C" w:rsidRDefault="00705274" w:rsidP="00697D20">
      <w:pPr>
        <w:pStyle w:val="Contedo"/>
        <w:rPr>
          <w:lang w:val="pt-BR"/>
        </w:rPr>
      </w:pPr>
    </w:p>
    <w:p w14:paraId="47D296B3" w14:textId="77777777" w:rsidR="00705274" w:rsidRPr="00A96C6C" w:rsidRDefault="00705274" w:rsidP="00697D20">
      <w:pPr>
        <w:pStyle w:val="Contedo"/>
        <w:rPr>
          <w:lang w:val="pt-BR"/>
        </w:rPr>
      </w:pPr>
    </w:p>
    <w:p w14:paraId="230FFA01" w14:textId="77777777" w:rsidR="00705274" w:rsidRPr="00A96C6C" w:rsidRDefault="00705274" w:rsidP="00697D20">
      <w:pPr>
        <w:pStyle w:val="Contedo"/>
        <w:rPr>
          <w:lang w:val="pt-BR"/>
        </w:rPr>
      </w:pPr>
    </w:p>
    <w:p w14:paraId="32644F2C" w14:textId="77777777" w:rsidR="00705274" w:rsidRPr="00A96C6C" w:rsidRDefault="00705274" w:rsidP="00697D20">
      <w:pPr>
        <w:pStyle w:val="Contedo"/>
        <w:rPr>
          <w:lang w:val="pt-BR"/>
        </w:rPr>
      </w:pPr>
    </w:p>
    <w:p w14:paraId="627996F2" w14:textId="77777777" w:rsidR="00705274" w:rsidRPr="00A96C6C" w:rsidRDefault="00705274" w:rsidP="00697D20">
      <w:pPr>
        <w:pStyle w:val="Contedo"/>
        <w:rPr>
          <w:lang w:val="pt-BR"/>
        </w:rPr>
      </w:pPr>
    </w:p>
    <w:p w14:paraId="4824AE86" w14:textId="77777777" w:rsidR="00705274" w:rsidRPr="00A96C6C" w:rsidRDefault="00705274" w:rsidP="00697D20">
      <w:pPr>
        <w:pStyle w:val="Contedo"/>
        <w:rPr>
          <w:lang w:val="pt-BR"/>
        </w:rPr>
      </w:pPr>
    </w:p>
    <w:p w14:paraId="63D35DD1" w14:textId="77777777" w:rsidR="00705274" w:rsidRPr="00A96C6C" w:rsidRDefault="00705274" w:rsidP="00697D20">
      <w:pPr>
        <w:pStyle w:val="Contedo"/>
        <w:rPr>
          <w:lang w:val="pt-BR"/>
        </w:rPr>
      </w:pPr>
    </w:p>
    <w:p w14:paraId="59150AC9" w14:textId="77777777" w:rsidR="00705274" w:rsidRPr="00A96C6C" w:rsidRDefault="00705274" w:rsidP="00697D20">
      <w:pPr>
        <w:pStyle w:val="Contedo"/>
        <w:rPr>
          <w:lang w:val="pt-BR"/>
        </w:rPr>
      </w:pPr>
    </w:p>
    <w:p w14:paraId="4E01933E" w14:textId="77777777" w:rsidR="00705274" w:rsidRPr="00A96C6C" w:rsidRDefault="00705274" w:rsidP="00697D20">
      <w:pPr>
        <w:pStyle w:val="Contedo"/>
        <w:rPr>
          <w:lang w:val="pt-BR"/>
        </w:rPr>
      </w:pPr>
    </w:p>
    <w:p w14:paraId="53F8E129" w14:textId="77777777" w:rsidR="00705274" w:rsidRPr="00A96C6C" w:rsidRDefault="00705274" w:rsidP="00697D20">
      <w:pPr>
        <w:pStyle w:val="Contedo"/>
        <w:rPr>
          <w:lang w:val="pt-BR"/>
        </w:rPr>
      </w:pPr>
    </w:p>
    <w:p w14:paraId="4E3D6D7C" w14:textId="77777777" w:rsidR="00705274" w:rsidRPr="00A96C6C" w:rsidRDefault="00705274" w:rsidP="00697D20">
      <w:pPr>
        <w:pStyle w:val="Contedo"/>
        <w:rPr>
          <w:lang w:val="pt-BR"/>
        </w:rPr>
      </w:pPr>
    </w:p>
    <w:p w14:paraId="3D088576" w14:textId="77777777" w:rsidR="00705274" w:rsidRPr="00A96C6C" w:rsidRDefault="00705274" w:rsidP="00697D20">
      <w:pPr>
        <w:pStyle w:val="Contedo"/>
        <w:rPr>
          <w:lang w:val="pt-BR"/>
        </w:rPr>
      </w:pPr>
    </w:p>
    <w:p w14:paraId="6E50C66C" w14:textId="77777777" w:rsidR="00705274" w:rsidRPr="00A96C6C" w:rsidRDefault="00705274" w:rsidP="00697D20">
      <w:pPr>
        <w:pStyle w:val="Contedo"/>
        <w:rPr>
          <w:lang w:val="pt-BR"/>
        </w:rPr>
      </w:pPr>
    </w:p>
    <w:p w14:paraId="4339E436" w14:textId="77777777" w:rsidR="00705274" w:rsidRPr="00A96C6C" w:rsidRDefault="00705274" w:rsidP="00697D20">
      <w:pPr>
        <w:pStyle w:val="Contedo"/>
        <w:rPr>
          <w:lang w:val="pt-BR"/>
        </w:rPr>
      </w:pPr>
    </w:p>
    <w:p w14:paraId="2E36D777" w14:textId="77777777" w:rsidR="00705274" w:rsidRPr="00A96C6C" w:rsidRDefault="00705274" w:rsidP="00697D20">
      <w:pPr>
        <w:pStyle w:val="Contedo"/>
        <w:rPr>
          <w:lang w:val="pt-BR"/>
        </w:rPr>
      </w:pPr>
    </w:p>
    <w:p w14:paraId="2D55BBA0" w14:textId="77777777" w:rsidR="00705274" w:rsidRPr="00A96C6C" w:rsidRDefault="00705274" w:rsidP="00697D20">
      <w:pPr>
        <w:pStyle w:val="Contedo"/>
        <w:rPr>
          <w:lang w:val="pt-BR"/>
        </w:rPr>
      </w:pPr>
    </w:p>
    <w:p w14:paraId="538BDA35" w14:textId="77777777" w:rsidR="00705274" w:rsidRPr="00A96C6C" w:rsidRDefault="00705274" w:rsidP="00697D20">
      <w:pPr>
        <w:pStyle w:val="Contedo"/>
        <w:rPr>
          <w:lang w:val="pt-BR"/>
        </w:rPr>
      </w:pPr>
    </w:p>
    <w:p w14:paraId="09A24F50" w14:textId="77777777" w:rsidR="00705274" w:rsidRPr="00A96C6C" w:rsidRDefault="00705274" w:rsidP="00697D20">
      <w:pPr>
        <w:pStyle w:val="Contedo"/>
        <w:rPr>
          <w:lang w:val="pt-BR"/>
        </w:rPr>
      </w:pPr>
    </w:p>
    <w:p w14:paraId="731655A3" w14:textId="77777777" w:rsidR="00705274" w:rsidRPr="00A96C6C" w:rsidRDefault="00705274" w:rsidP="00697D20">
      <w:pPr>
        <w:pStyle w:val="Contedo"/>
        <w:rPr>
          <w:lang w:val="pt-BR"/>
        </w:rPr>
      </w:pPr>
    </w:p>
    <w:p w14:paraId="4A4CCF45" w14:textId="77777777" w:rsidR="00705274" w:rsidRPr="00A96C6C" w:rsidRDefault="00705274" w:rsidP="00697D20">
      <w:pPr>
        <w:pStyle w:val="Contedo"/>
        <w:rPr>
          <w:lang w:val="pt-BR"/>
        </w:rPr>
      </w:pPr>
    </w:p>
    <w:p w14:paraId="60D7A1B3" w14:textId="77777777" w:rsidR="00705274" w:rsidRPr="00A96C6C" w:rsidRDefault="00705274" w:rsidP="00697D20">
      <w:pPr>
        <w:pStyle w:val="Contedo"/>
        <w:rPr>
          <w:lang w:val="pt-BR"/>
        </w:rPr>
      </w:pPr>
    </w:p>
    <w:p w14:paraId="39FE90A5" w14:textId="77777777" w:rsidR="00705274" w:rsidRPr="00A96C6C" w:rsidRDefault="00705274" w:rsidP="00697D20">
      <w:pPr>
        <w:pStyle w:val="Contedo"/>
        <w:rPr>
          <w:lang w:val="pt-BR"/>
        </w:rPr>
      </w:pPr>
    </w:p>
    <w:p w14:paraId="722BDFD9" w14:textId="77777777" w:rsidR="00705274" w:rsidRPr="00A96C6C" w:rsidRDefault="00705274" w:rsidP="00697D20">
      <w:pPr>
        <w:pStyle w:val="Contedo"/>
        <w:rPr>
          <w:lang w:val="pt-BR"/>
        </w:rPr>
      </w:pPr>
    </w:p>
    <w:p w14:paraId="21A4BE79" w14:textId="77777777" w:rsidR="00705274" w:rsidRPr="00A96C6C" w:rsidRDefault="00705274" w:rsidP="00697D20">
      <w:pPr>
        <w:pStyle w:val="Contedo"/>
        <w:rPr>
          <w:lang w:val="pt-BR"/>
        </w:rPr>
      </w:pPr>
    </w:p>
    <w:p w14:paraId="57121189" w14:textId="77777777" w:rsidR="00705274" w:rsidRPr="00A96C6C" w:rsidRDefault="00705274" w:rsidP="00697D20">
      <w:pPr>
        <w:pStyle w:val="Contedo"/>
        <w:rPr>
          <w:lang w:val="pt-BR"/>
        </w:rPr>
      </w:pPr>
    </w:p>
    <w:p w14:paraId="50328824" w14:textId="77777777" w:rsidR="00705274" w:rsidRPr="00A96C6C" w:rsidRDefault="00705274" w:rsidP="00697D20">
      <w:pPr>
        <w:pStyle w:val="Contedo"/>
        <w:rPr>
          <w:lang w:val="pt-BR"/>
        </w:rPr>
      </w:pPr>
    </w:p>
    <w:p w14:paraId="657DC701" w14:textId="77777777" w:rsidR="00705274" w:rsidRPr="00A96C6C" w:rsidRDefault="00705274" w:rsidP="00697D20">
      <w:pPr>
        <w:pStyle w:val="Contedo"/>
        <w:rPr>
          <w:lang w:val="pt-BR"/>
        </w:rPr>
      </w:pPr>
    </w:p>
    <w:p w14:paraId="6550EF55" w14:textId="77777777" w:rsidR="00705274" w:rsidRPr="00A96C6C" w:rsidRDefault="00705274" w:rsidP="00697D20">
      <w:pPr>
        <w:pStyle w:val="Contedo"/>
        <w:rPr>
          <w:lang w:val="pt-BR"/>
        </w:rPr>
      </w:pPr>
    </w:p>
    <w:p w14:paraId="5F2678F6" w14:textId="77777777" w:rsidR="00705274" w:rsidRPr="00A96C6C" w:rsidRDefault="00705274" w:rsidP="00697D20">
      <w:pPr>
        <w:pStyle w:val="Contedo"/>
        <w:rPr>
          <w:lang w:val="pt-BR"/>
        </w:rPr>
      </w:pPr>
    </w:p>
    <w:p w14:paraId="027EE5E5" w14:textId="77777777" w:rsidR="00705274" w:rsidRPr="00A96C6C" w:rsidRDefault="00705274" w:rsidP="00697D20">
      <w:pPr>
        <w:pStyle w:val="Contedo"/>
        <w:rPr>
          <w:lang w:val="pt-BR"/>
        </w:rPr>
      </w:pPr>
    </w:p>
    <w:p w14:paraId="739D08C7" w14:textId="77777777" w:rsidR="00705274" w:rsidRPr="00A96C6C" w:rsidRDefault="00705274" w:rsidP="00697D20">
      <w:pPr>
        <w:pStyle w:val="Contedo"/>
        <w:rPr>
          <w:lang w:val="pt-BR"/>
        </w:rPr>
      </w:pPr>
    </w:p>
    <w:p w14:paraId="013015EC" w14:textId="77777777" w:rsidR="00705274" w:rsidRPr="00A96C6C" w:rsidRDefault="00705274" w:rsidP="00697D20">
      <w:pPr>
        <w:pStyle w:val="Contedo"/>
        <w:rPr>
          <w:lang w:val="pt-BR"/>
        </w:rPr>
      </w:pPr>
    </w:p>
    <w:p w14:paraId="3527CC40" w14:textId="77777777" w:rsidR="00705274" w:rsidRPr="00A96C6C" w:rsidRDefault="00705274" w:rsidP="00697D20">
      <w:pPr>
        <w:pStyle w:val="Contedo"/>
        <w:rPr>
          <w:lang w:val="pt-BR"/>
        </w:rPr>
      </w:pPr>
    </w:p>
    <w:p w14:paraId="18F6ABAC" w14:textId="77777777" w:rsidR="00705274" w:rsidRPr="00A96C6C" w:rsidRDefault="00705274" w:rsidP="00697D20">
      <w:pPr>
        <w:pStyle w:val="Contedo"/>
        <w:rPr>
          <w:lang w:val="pt-BR"/>
        </w:rPr>
      </w:pPr>
    </w:p>
    <w:p w14:paraId="7B20AF1C" w14:textId="77777777" w:rsidR="00705274" w:rsidRPr="00A96C6C" w:rsidRDefault="00705274" w:rsidP="00697D20">
      <w:pPr>
        <w:pStyle w:val="Contedo"/>
        <w:rPr>
          <w:lang w:val="pt-BR"/>
        </w:rPr>
      </w:pPr>
    </w:p>
    <w:p w14:paraId="5D4C5E11" w14:textId="77777777" w:rsidR="00705274" w:rsidRPr="00A96C6C" w:rsidRDefault="00705274" w:rsidP="00697D20">
      <w:pPr>
        <w:pStyle w:val="Contedo"/>
        <w:rPr>
          <w:lang w:val="pt-BR"/>
        </w:rPr>
      </w:pPr>
    </w:p>
    <w:p w14:paraId="7D396637" w14:textId="77777777" w:rsidR="00705274" w:rsidRPr="00A96C6C" w:rsidRDefault="00705274" w:rsidP="00697D20">
      <w:pPr>
        <w:pStyle w:val="Contedo"/>
        <w:rPr>
          <w:lang w:val="pt-BR"/>
        </w:rPr>
      </w:pPr>
    </w:p>
    <w:p w14:paraId="66BA4918" w14:textId="77777777" w:rsidR="00705274" w:rsidRPr="00A96C6C" w:rsidRDefault="00705274" w:rsidP="00697D20">
      <w:pPr>
        <w:pStyle w:val="Contedo"/>
        <w:rPr>
          <w:lang w:val="pt-BR"/>
        </w:rPr>
      </w:pPr>
    </w:p>
    <w:p w14:paraId="0DE1590E" w14:textId="77777777" w:rsidR="00705274" w:rsidRPr="00A96C6C" w:rsidRDefault="00705274" w:rsidP="00697D20">
      <w:pPr>
        <w:pStyle w:val="Contedo"/>
        <w:rPr>
          <w:lang w:val="pt-BR"/>
        </w:rPr>
      </w:pPr>
    </w:p>
    <w:p w14:paraId="5073A032" w14:textId="77777777" w:rsidR="00705274" w:rsidRPr="00A96C6C" w:rsidRDefault="00705274" w:rsidP="00697D20">
      <w:pPr>
        <w:pStyle w:val="Contedo"/>
        <w:rPr>
          <w:lang w:val="pt-BR"/>
        </w:rPr>
      </w:pPr>
    </w:p>
    <w:p w14:paraId="5EF0A9F5" w14:textId="77777777" w:rsidR="00705274" w:rsidRPr="00A96C6C" w:rsidRDefault="00705274" w:rsidP="00697D20">
      <w:pPr>
        <w:pStyle w:val="Contedo"/>
        <w:rPr>
          <w:lang w:val="pt-BR"/>
        </w:rPr>
      </w:pPr>
    </w:p>
    <w:p w14:paraId="25F1F506" w14:textId="77777777" w:rsidR="00705274" w:rsidRPr="00A96C6C" w:rsidRDefault="00705274" w:rsidP="00697D20">
      <w:pPr>
        <w:pStyle w:val="Contedo"/>
        <w:rPr>
          <w:lang w:val="pt-BR"/>
        </w:rPr>
      </w:pPr>
    </w:p>
    <w:p w14:paraId="2CDD62BD" w14:textId="77777777" w:rsidR="00705274" w:rsidRPr="00A96C6C" w:rsidRDefault="00705274" w:rsidP="00697D20">
      <w:pPr>
        <w:pStyle w:val="Contedo"/>
        <w:rPr>
          <w:lang w:val="pt-BR"/>
        </w:rPr>
      </w:pPr>
    </w:p>
    <w:p w14:paraId="5B4256C7" w14:textId="77777777" w:rsidR="00705274" w:rsidRPr="00A96C6C" w:rsidRDefault="00705274" w:rsidP="00697D20">
      <w:pPr>
        <w:pStyle w:val="Contedo"/>
        <w:rPr>
          <w:lang w:val="pt-BR"/>
        </w:rPr>
      </w:pPr>
    </w:p>
    <w:p w14:paraId="1DCFBC6F" w14:textId="77777777" w:rsidR="00705274" w:rsidRPr="00A96C6C" w:rsidRDefault="00705274" w:rsidP="00697D20">
      <w:pPr>
        <w:pStyle w:val="Contedo"/>
        <w:rPr>
          <w:lang w:val="pt-BR"/>
        </w:rPr>
      </w:pPr>
    </w:p>
    <w:p w14:paraId="5BF8A8E2" w14:textId="77777777" w:rsidR="00705274" w:rsidRPr="00A96C6C" w:rsidRDefault="00705274" w:rsidP="00697D20">
      <w:pPr>
        <w:pStyle w:val="Contedo"/>
        <w:rPr>
          <w:lang w:val="pt-BR"/>
        </w:rPr>
      </w:pPr>
    </w:p>
    <w:p w14:paraId="0BBCDC0E" w14:textId="77777777" w:rsidR="00705274" w:rsidRPr="00A96C6C" w:rsidRDefault="00705274" w:rsidP="00697D20">
      <w:pPr>
        <w:pStyle w:val="Contedo"/>
        <w:rPr>
          <w:lang w:val="pt-BR"/>
        </w:rPr>
      </w:pPr>
    </w:p>
    <w:p w14:paraId="6C6533A3" w14:textId="77777777" w:rsidR="00705274" w:rsidRPr="00A96C6C" w:rsidRDefault="00705274" w:rsidP="00697D20">
      <w:pPr>
        <w:pStyle w:val="Contedo"/>
        <w:rPr>
          <w:lang w:val="pt-BR"/>
        </w:rPr>
      </w:pPr>
    </w:p>
    <w:p w14:paraId="618466B5" w14:textId="77777777" w:rsidR="00705274" w:rsidRPr="00A96C6C" w:rsidRDefault="00705274" w:rsidP="00697D20">
      <w:pPr>
        <w:pStyle w:val="Contedo"/>
        <w:rPr>
          <w:lang w:val="pt-BR"/>
        </w:rPr>
      </w:pPr>
    </w:p>
    <w:p w14:paraId="5495F030" w14:textId="77777777" w:rsidR="00705274" w:rsidRPr="00A96C6C" w:rsidRDefault="00705274" w:rsidP="00697D20">
      <w:pPr>
        <w:pStyle w:val="Contedo"/>
        <w:rPr>
          <w:lang w:val="pt-BR"/>
        </w:rPr>
      </w:pPr>
    </w:p>
    <w:p w14:paraId="1649EBB6" w14:textId="77777777" w:rsidR="00705274" w:rsidRPr="00A96C6C" w:rsidRDefault="00705274" w:rsidP="00697D20">
      <w:pPr>
        <w:pStyle w:val="Contedo"/>
        <w:rPr>
          <w:lang w:val="pt-BR"/>
        </w:rPr>
      </w:pPr>
    </w:p>
    <w:p w14:paraId="4F2D50A2" w14:textId="77777777" w:rsidR="00705274" w:rsidRPr="00A96C6C" w:rsidRDefault="00705274" w:rsidP="00697D20">
      <w:pPr>
        <w:pStyle w:val="Contedo"/>
        <w:rPr>
          <w:lang w:val="pt-BR"/>
        </w:rPr>
      </w:pPr>
    </w:p>
    <w:p w14:paraId="47BA56F9" w14:textId="77777777" w:rsidR="00705274" w:rsidRPr="00A96C6C" w:rsidRDefault="00705274" w:rsidP="00697D20">
      <w:pPr>
        <w:pStyle w:val="Contedo"/>
        <w:rPr>
          <w:lang w:val="pt-BR"/>
        </w:rPr>
      </w:pPr>
    </w:p>
    <w:p w14:paraId="7DEE1F88" w14:textId="77777777" w:rsidR="00705274" w:rsidRPr="00A96C6C" w:rsidRDefault="00705274" w:rsidP="00697D20">
      <w:pPr>
        <w:pStyle w:val="Contedo"/>
        <w:rPr>
          <w:lang w:val="pt-BR"/>
        </w:rPr>
      </w:pPr>
    </w:p>
    <w:p w14:paraId="3A21B3CC" w14:textId="77777777" w:rsidR="00705274" w:rsidRPr="00A96C6C" w:rsidRDefault="00705274" w:rsidP="00697D20">
      <w:pPr>
        <w:pStyle w:val="Contedo"/>
        <w:rPr>
          <w:lang w:val="pt-BR"/>
        </w:rPr>
      </w:pPr>
    </w:p>
    <w:p w14:paraId="7CBDD9BC" w14:textId="77777777" w:rsidR="00705274" w:rsidRPr="00A96C6C" w:rsidRDefault="00705274" w:rsidP="00697D20">
      <w:pPr>
        <w:pStyle w:val="Contedo"/>
        <w:rPr>
          <w:lang w:val="pt-BR"/>
        </w:rPr>
      </w:pPr>
    </w:p>
    <w:p w14:paraId="13916353" w14:textId="77777777" w:rsidR="00705274" w:rsidRPr="00A96C6C" w:rsidRDefault="00705274" w:rsidP="00697D20">
      <w:pPr>
        <w:pStyle w:val="Contedo"/>
        <w:rPr>
          <w:lang w:val="pt-BR"/>
        </w:rPr>
      </w:pPr>
    </w:p>
    <w:p w14:paraId="429BD749" w14:textId="77777777" w:rsidR="00705274" w:rsidRPr="00A96C6C" w:rsidRDefault="00705274" w:rsidP="00697D20">
      <w:pPr>
        <w:pStyle w:val="Contedo"/>
        <w:rPr>
          <w:lang w:val="pt-BR"/>
        </w:rPr>
      </w:pPr>
    </w:p>
    <w:p w14:paraId="3C2B3F1B" w14:textId="77777777" w:rsidR="00705274" w:rsidRPr="00A96C6C" w:rsidRDefault="00705274" w:rsidP="00697D20">
      <w:pPr>
        <w:pStyle w:val="Contedo"/>
        <w:rPr>
          <w:lang w:val="pt-BR"/>
        </w:rPr>
      </w:pPr>
    </w:p>
    <w:p w14:paraId="1D7C6877" w14:textId="77777777" w:rsidR="00705274" w:rsidRPr="00A96C6C" w:rsidRDefault="00705274" w:rsidP="00697D20">
      <w:pPr>
        <w:pStyle w:val="Contedo"/>
        <w:rPr>
          <w:lang w:val="pt-BR"/>
        </w:rPr>
      </w:pPr>
    </w:p>
    <w:p w14:paraId="1501C023" w14:textId="77777777" w:rsidR="00705274" w:rsidRPr="00A96C6C" w:rsidRDefault="00705274" w:rsidP="00697D20">
      <w:pPr>
        <w:pStyle w:val="Contedo"/>
        <w:rPr>
          <w:lang w:val="pt-BR"/>
        </w:rPr>
      </w:pPr>
    </w:p>
    <w:p w14:paraId="2326592A" w14:textId="77777777" w:rsidR="00705274" w:rsidRPr="00A96C6C" w:rsidRDefault="00705274" w:rsidP="00697D20">
      <w:pPr>
        <w:pStyle w:val="Contedo"/>
        <w:rPr>
          <w:lang w:val="pt-BR"/>
        </w:rPr>
      </w:pPr>
    </w:p>
    <w:p w14:paraId="16B5F561" w14:textId="77777777" w:rsidR="00705274" w:rsidRPr="00A96C6C" w:rsidRDefault="00705274" w:rsidP="00697D20">
      <w:pPr>
        <w:pStyle w:val="Contedo"/>
        <w:rPr>
          <w:lang w:val="pt-BR"/>
        </w:rPr>
      </w:pPr>
    </w:p>
    <w:p w14:paraId="775408E3" w14:textId="77777777" w:rsidR="00705274" w:rsidRPr="00A96C6C" w:rsidRDefault="00705274" w:rsidP="00697D20">
      <w:pPr>
        <w:pStyle w:val="Contedo"/>
        <w:rPr>
          <w:lang w:val="pt-BR"/>
        </w:rPr>
      </w:pPr>
    </w:p>
    <w:p w14:paraId="27DAB7B3" w14:textId="77777777" w:rsidR="00705274" w:rsidRPr="00A96C6C" w:rsidRDefault="00705274" w:rsidP="00697D20">
      <w:pPr>
        <w:pStyle w:val="Contedo"/>
        <w:rPr>
          <w:lang w:val="pt-BR"/>
        </w:rPr>
      </w:pPr>
    </w:p>
    <w:p w14:paraId="2522ED4B" w14:textId="77777777" w:rsidR="00705274" w:rsidRPr="00A96C6C" w:rsidRDefault="00705274" w:rsidP="00697D20">
      <w:pPr>
        <w:pStyle w:val="Contedo"/>
        <w:rPr>
          <w:lang w:val="pt-BR"/>
        </w:rPr>
      </w:pPr>
    </w:p>
    <w:p w14:paraId="47D0EDFF" w14:textId="77777777" w:rsidR="00705274" w:rsidRPr="00A96C6C" w:rsidRDefault="00705274" w:rsidP="00697D20">
      <w:pPr>
        <w:pStyle w:val="Contedo"/>
        <w:rPr>
          <w:lang w:val="pt-BR"/>
        </w:rPr>
      </w:pPr>
    </w:p>
    <w:p w14:paraId="05290958" w14:textId="77777777" w:rsidR="00705274" w:rsidRPr="00A96C6C" w:rsidRDefault="00705274" w:rsidP="00697D20">
      <w:pPr>
        <w:pStyle w:val="Contedo"/>
        <w:rPr>
          <w:lang w:val="pt-BR"/>
        </w:rPr>
      </w:pPr>
    </w:p>
    <w:p w14:paraId="58AD4AC3" w14:textId="77777777" w:rsidR="00705274" w:rsidRPr="00A96C6C" w:rsidRDefault="00705274" w:rsidP="00697D20">
      <w:pPr>
        <w:pStyle w:val="Contedo"/>
        <w:rPr>
          <w:lang w:val="pt-BR"/>
        </w:rPr>
      </w:pPr>
    </w:p>
    <w:p w14:paraId="7DAA0A6E" w14:textId="77777777" w:rsidR="00705274" w:rsidRPr="00A96C6C" w:rsidRDefault="00705274" w:rsidP="00697D20">
      <w:pPr>
        <w:pStyle w:val="Contedo"/>
        <w:rPr>
          <w:lang w:val="pt-BR"/>
        </w:rPr>
      </w:pPr>
    </w:p>
    <w:p w14:paraId="00AD30A5" w14:textId="77777777" w:rsidR="00705274" w:rsidRPr="00A96C6C" w:rsidRDefault="00705274" w:rsidP="00697D20">
      <w:pPr>
        <w:pStyle w:val="Contedo"/>
        <w:rPr>
          <w:lang w:val="pt-BR"/>
        </w:rPr>
      </w:pPr>
    </w:p>
    <w:p w14:paraId="39D568FA" w14:textId="77777777" w:rsidR="00705274" w:rsidRPr="00A96C6C" w:rsidRDefault="00705274" w:rsidP="00697D20">
      <w:pPr>
        <w:pStyle w:val="Contedo"/>
        <w:rPr>
          <w:lang w:val="pt-BR"/>
        </w:rPr>
      </w:pPr>
    </w:p>
    <w:p w14:paraId="017D3A5D" w14:textId="77777777" w:rsidR="00705274" w:rsidRPr="00A96C6C" w:rsidRDefault="00705274" w:rsidP="00697D20">
      <w:pPr>
        <w:pStyle w:val="Contedo"/>
        <w:rPr>
          <w:lang w:val="pt-BR"/>
        </w:rPr>
      </w:pPr>
    </w:p>
    <w:p w14:paraId="4D9ED710" w14:textId="77777777" w:rsidR="00705274" w:rsidRPr="00A96C6C" w:rsidRDefault="00705274" w:rsidP="00697D20">
      <w:pPr>
        <w:pStyle w:val="Contedo"/>
        <w:rPr>
          <w:lang w:val="pt-BR"/>
        </w:rPr>
      </w:pPr>
    </w:p>
    <w:p w14:paraId="54785373" w14:textId="77777777" w:rsidR="00705274" w:rsidRPr="00A96C6C" w:rsidRDefault="00705274" w:rsidP="00697D20">
      <w:pPr>
        <w:pStyle w:val="Contedo"/>
        <w:rPr>
          <w:lang w:val="pt-BR"/>
        </w:rPr>
      </w:pPr>
    </w:p>
    <w:p w14:paraId="00CAECC1" w14:textId="77777777" w:rsidR="00705274" w:rsidRPr="00A96C6C" w:rsidRDefault="00705274" w:rsidP="00697D20">
      <w:pPr>
        <w:pStyle w:val="Contedo"/>
        <w:rPr>
          <w:lang w:val="pt-BR"/>
        </w:rPr>
      </w:pPr>
    </w:p>
    <w:p w14:paraId="0AD0A823" w14:textId="77777777" w:rsidR="00697D20" w:rsidRPr="00A96C6C" w:rsidRDefault="00697D20" w:rsidP="00697D20">
      <w:pPr>
        <w:pStyle w:val="Contedo"/>
        <w:rPr>
          <w:lang w:val="pt-BR"/>
        </w:rPr>
      </w:pPr>
    </w:p>
    <w:p w14:paraId="7CBA1776" w14:textId="77777777" w:rsidR="00697D20" w:rsidRPr="00A96C6C" w:rsidRDefault="00697D20" w:rsidP="00697D20">
      <w:pPr>
        <w:pStyle w:val="Contedo"/>
        <w:rPr>
          <w:lang w:val="pt-BR"/>
        </w:rPr>
      </w:pPr>
    </w:p>
    <w:p w14:paraId="7B4F33EB" w14:textId="77777777" w:rsidR="00697D20" w:rsidRPr="00A96C6C" w:rsidRDefault="00697D20" w:rsidP="00697D20">
      <w:pPr>
        <w:pStyle w:val="Contedo"/>
        <w:rPr>
          <w:lang w:val="pt-BR"/>
        </w:rPr>
      </w:pPr>
    </w:p>
    <w:p w14:paraId="791D10F0" w14:textId="77777777" w:rsidR="00697D20" w:rsidRPr="00A96C6C" w:rsidRDefault="00697D20" w:rsidP="00697D20">
      <w:pPr>
        <w:pStyle w:val="Contedo"/>
        <w:rPr>
          <w:lang w:val="pt-BR"/>
        </w:rPr>
      </w:pPr>
    </w:p>
    <w:p w14:paraId="3D95B4A0" w14:textId="77777777" w:rsidR="00697D20" w:rsidRPr="00A96C6C" w:rsidRDefault="00697D20" w:rsidP="00697D20">
      <w:pPr>
        <w:pStyle w:val="Contedo"/>
        <w:rPr>
          <w:lang w:val="pt-BR"/>
        </w:rPr>
      </w:pPr>
    </w:p>
    <w:p w14:paraId="18FCEB4E" w14:textId="77777777" w:rsidR="00697D20" w:rsidRPr="00A96C6C" w:rsidRDefault="00697D20" w:rsidP="00697D20">
      <w:pPr>
        <w:pStyle w:val="Contedo"/>
        <w:rPr>
          <w:lang w:val="pt-BR"/>
        </w:rPr>
      </w:pPr>
    </w:p>
    <w:p w14:paraId="40B62140" w14:textId="77777777" w:rsidR="00697D20" w:rsidRPr="00A96C6C" w:rsidRDefault="00697D20" w:rsidP="00697D20">
      <w:pPr>
        <w:pStyle w:val="Contedo"/>
        <w:rPr>
          <w:lang w:val="pt-BR"/>
        </w:rPr>
      </w:pPr>
    </w:p>
    <w:p w14:paraId="29C7CC22" w14:textId="77777777" w:rsidR="00697D20" w:rsidRPr="00A96C6C" w:rsidRDefault="00697D20" w:rsidP="00697D20">
      <w:pPr>
        <w:pStyle w:val="Contedo"/>
        <w:rPr>
          <w:lang w:val="pt-BR"/>
        </w:rPr>
      </w:pPr>
    </w:p>
    <w:p w14:paraId="1E287DAA" w14:textId="77777777" w:rsidR="00697D20" w:rsidRPr="00A96C6C" w:rsidRDefault="00697D20" w:rsidP="00697D20">
      <w:pPr>
        <w:pStyle w:val="Contedo"/>
        <w:rPr>
          <w:lang w:val="pt-BR"/>
        </w:rPr>
      </w:pPr>
    </w:p>
    <w:p w14:paraId="7A7E2D65" w14:textId="77777777" w:rsidR="00697D20" w:rsidRPr="00A96C6C" w:rsidRDefault="00697D20" w:rsidP="00697D20">
      <w:pPr>
        <w:pStyle w:val="Contedo"/>
        <w:rPr>
          <w:lang w:val="pt-BR"/>
        </w:rPr>
      </w:pPr>
    </w:p>
    <w:p w14:paraId="04FDBD23" w14:textId="77777777" w:rsidR="00697D20" w:rsidRPr="00A96C6C" w:rsidRDefault="00697D20" w:rsidP="00697D20">
      <w:pPr>
        <w:pStyle w:val="Contedo"/>
        <w:rPr>
          <w:lang w:val="pt-BR"/>
        </w:rPr>
      </w:pPr>
    </w:p>
    <w:p w14:paraId="5D8F553D" w14:textId="77777777" w:rsidR="00697D20" w:rsidRPr="00A96C6C" w:rsidRDefault="00697D20" w:rsidP="00697D20">
      <w:pPr>
        <w:pStyle w:val="Contedo"/>
        <w:rPr>
          <w:lang w:val="pt-BR"/>
        </w:rPr>
      </w:pPr>
    </w:p>
    <w:p w14:paraId="69C660A0" w14:textId="77777777" w:rsidR="00697D20" w:rsidRPr="00A96C6C" w:rsidRDefault="00697D20" w:rsidP="00697D20">
      <w:pPr>
        <w:pStyle w:val="Contedo"/>
        <w:rPr>
          <w:lang w:val="pt-BR"/>
        </w:rPr>
      </w:pPr>
    </w:p>
    <w:p w14:paraId="12772608" w14:textId="77777777" w:rsidR="00697D20" w:rsidRPr="00A96C6C" w:rsidRDefault="00697D20" w:rsidP="00697D20">
      <w:pPr>
        <w:pStyle w:val="Contedo"/>
        <w:rPr>
          <w:lang w:val="pt-BR"/>
        </w:rPr>
      </w:pPr>
    </w:p>
    <w:p w14:paraId="523CCA5F" w14:textId="77777777" w:rsidR="00697D20" w:rsidRPr="00A96C6C" w:rsidRDefault="00697D20" w:rsidP="00AB02A7">
      <w:pPr>
        <w:spacing w:after="200"/>
        <w:rPr>
          <w:lang w:val="pt-BR"/>
        </w:rPr>
      </w:pPr>
    </w:p>
    <w:sectPr w:rsidR="00697D20" w:rsidRPr="00A96C6C" w:rsidSect="008A70E3">
      <w:headerReference w:type="default" r:id="rId45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39AFF" w14:textId="77777777" w:rsidR="003826C0" w:rsidRDefault="003826C0">
      <w:r>
        <w:separator/>
      </w:r>
    </w:p>
    <w:p w14:paraId="1BCDD585" w14:textId="77777777" w:rsidR="003826C0" w:rsidRDefault="003826C0"/>
  </w:endnote>
  <w:endnote w:type="continuationSeparator" w:id="0">
    <w:p w14:paraId="08666245" w14:textId="77777777" w:rsidR="003826C0" w:rsidRDefault="003826C0">
      <w:r>
        <w:continuationSeparator/>
      </w:r>
    </w:p>
    <w:p w14:paraId="5AD49E52" w14:textId="77777777" w:rsidR="003826C0" w:rsidRDefault="003826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91DEF" w14:textId="77777777" w:rsidR="003826C0" w:rsidRDefault="003826C0">
      <w:r>
        <w:separator/>
      </w:r>
    </w:p>
    <w:p w14:paraId="26AE4400" w14:textId="77777777" w:rsidR="003826C0" w:rsidRDefault="003826C0"/>
  </w:footnote>
  <w:footnote w:type="continuationSeparator" w:id="0">
    <w:p w14:paraId="168BCB85" w14:textId="77777777" w:rsidR="003826C0" w:rsidRDefault="003826C0">
      <w:r>
        <w:continuationSeparator/>
      </w:r>
    </w:p>
    <w:p w14:paraId="0C0B5A21" w14:textId="77777777" w:rsidR="003826C0" w:rsidRDefault="003826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54F5"/>
    <w:rsid w:val="0000792F"/>
    <w:rsid w:val="0002482E"/>
    <w:rsid w:val="00042975"/>
    <w:rsid w:val="00050324"/>
    <w:rsid w:val="00051E89"/>
    <w:rsid w:val="00087CB7"/>
    <w:rsid w:val="000A0150"/>
    <w:rsid w:val="000B7526"/>
    <w:rsid w:val="000E1665"/>
    <w:rsid w:val="000E317E"/>
    <w:rsid w:val="000E63C9"/>
    <w:rsid w:val="000F4B6D"/>
    <w:rsid w:val="001020F6"/>
    <w:rsid w:val="00130E9D"/>
    <w:rsid w:val="00147C90"/>
    <w:rsid w:val="00150A6D"/>
    <w:rsid w:val="00156B54"/>
    <w:rsid w:val="00161ADF"/>
    <w:rsid w:val="00176CED"/>
    <w:rsid w:val="00185B35"/>
    <w:rsid w:val="00192D97"/>
    <w:rsid w:val="001A34C5"/>
    <w:rsid w:val="001B41C9"/>
    <w:rsid w:val="001C124C"/>
    <w:rsid w:val="001D5D36"/>
    <w:rsid w:val="001F0DE2"/>
    <w:rsid w:val="001F2BC8"/>
    <w:rsid w:val="001F5F6B"/>
    <w:rsid w:val="00200065"/>
    <w:rsid w:val="00206BF0"/>
    <w:rsid w:val="00236E7A"/>
    <w:rsid w:val="00243EBC"/>
    <w:rsid w:val="002468A6"/>
    <w:rsid w:val="00246A35"/>
    <w:rsid w:val="00252CF2"/>
    <w:rsid w:val="00264410"/>
    <w:rsid w:val="00273AD2"/>
    <w:rsid w:val="00284348"/>
    <w:rsid w:val="002B642B"/>
    <w:rsid w:val="002C1D5F"/>
    <w:rsid w:val="002F51F5"/>
    <w:rsid w:val="00301185"/>
    <w:rsid w:val="003074E5"/>
    <w:rsid w:val="00312137"/>
    <w:rsid w:val="00330359"/>
    <w:rsid w:val="0033762F"/>
    <w:rsid w:val="00342B5B"/>
    <w:rsid w:val="00360494"/>
    <w:rsid w:val="00361054"/>
    <w:rsid w:val="00366C7E"/>
    <w:rsid w:val="00380C7C"/>
    <w:rsid w:val="003826C0"/>
    <w:rsid w:val="00382B9C"/>
    <w:rsid w:val="003838AC"/>
    <w:rsid w:val="00384EA3"/>
    <w:rsid w:val="00393807"/>
    <w:rsid w:val="00395820"/>
    <w:rsid w:val="003A39A1"/>
    <w:rsid w:val="003B0760"/>
    <w:rsid w:val="003B46BB"/>
    <w:rsid w:val="003C2191"/>
    <w:rsid w:val="003D3863"/>
    <w:rsid w:val="003F41CB"/>
    <w:rsid w:val="003F5AEC"/>
    <w:rsid w:val="004110DE"/>
    <w:rsid w:val="0044085A"/>
    <w:rsid w:val="00445279"/>
    <w:rsid w:val="0046071E"/>
    <w:rsid w:val="00460AFB"/>
    <w:rsid w:val="00462DA0"/>
    <w:rsid w:val="00474391"/>
    <w:rsid w:val="00480810"/>
    <w:rsid w:val="004842E7"/>
    <w:rsid w:val="004B1551"/>
    <w:rsid w:val="004B21A5"/>
    <w:rsid w:val="004B6EBB"/>
    <w:rsid w:val="004C0487"/>
    <w:rsid w:val="004C33D0"/>
    <w:rsid w:val="004C4A38"/>
    <w:rsid w:val="004E3F76"/>
    <w:rsid w:val="004F0028"/>
    <w:rsid w:val="005037F0"/>
    <w:rsid w:val="00516A86"/>
    <w:rsid w:val="0052246B"/>
    <w:rsid w:val="005273C4"/>
    <w:rsid w:val="005275F6"/>
    <w:rsid w:val="0055487B"/>
    <w:rsid w:val="00557AD9"/>
    <w:rsid w:val="005614F7"/>
    <w:rsid w:val="00572102"/>
    <w:rsid w:val="00581D29"/>
    <w:rsid w:val="00594713"/>
    <w:rsid w:val="005A0B9F"/>
    <w:rsid w:val="005C6745"/>
    <w:rsid w:val="005F1BB0"/>
    <w:rsid w:val="00610B63"/>
    <w:rsid w:val="00620CFF"/>
    <w:rsid w:val="00630FCF"/>
    <w:rsid w:val="00642385"/>
    <w:rsid w:val="00656C4D"/>
    <w:rsid w:val="00656E97"/>
    <w:rsid w:val="00691581"/>
    <w:rsid w:val="00697D20"/>
    <w:rsid w:val="006B1D5E"/>
    <w:rsid w:val="006E5716"/>
    <w:rsid w:val="00705274"/>
    <w:rsid w:val="007266B3"/>
    <w:rsid w:val="007302B3"/>
    <w:rsid w:val="00730733"/>
    <w:rsid w:val="00730E3A"/>
    <w:rsid w:val="00736AAF"/>
    <w:rsid w:val="00743DEB"/>
    <w:rsid w:val="00756883"/>
    <w:rsid w:val="00765B2A"/>
    <w:rsid w:val="00770F6B"/>
    <w:rsid w:val="00783A34"/>
    <w:rsid w:val="00787742"/>
    <w:rsid w:val="0079684D"/>
    <w:rsid w:val="007C2837"/>
    <w:rsid w:val="007C6B52"/>
    <w:rsid w:val="007D16C5"/>
    <w:rsid w:val="007F5110"/>
    <w:rsid w:val="007F7721"/>
    <w:rsid w:val="00835748"/>
    <w:rsid w:val="00860BF7"/>
    <w:rsid w:val="00862FE4"/>
    <w:rsid w:val="0086389A"/>
    <w:rsid w:val="00872578"/>
    <w:rsid w:val="0087605E"/>
    <w:rsid w:val="00882239"/>
    <w:rsid w:val="008902A0"/>
    <w:rsid w:val="0089286B"/>
    <w:rsid w:val="00897932"/>
    <w:rsid w:val="008A70E3"/>
    <w:rsid w:val="008B1FEE"/>
    <w:rsid w:val="008C3AB8"/>
    <w:rsid w:val="008C4275"/>
    <w:rsid w:val="008D47B6"/>
    <w:rsid w:val="008D535B"/>
    <w:rsid w:val="008D7069"/>
    <w:rsid w:val="008F0FBE"/>
    <w:rsid w:val="008F36B7"/>
    <w:rsid w:val="00903C32"/>
    <w:rsid w:val="009051B6"/>
    <w:rsid w:val="00916B16"/>
    <w:rsid w:val="009173B9"/>
    <w:rsid w:val="00931F77"/>
    <w:rsid w:val="0093335D"/>
    <w:rsid w:val="0093613E"/>
    <w:rsid w:val="00943026"/>
    <w:rsid w:val="00960CD7"/>
    <w:rsid w:val="00966B81"/>
    <w:rsid w:val="009A5A0C"/>
    <w:rsid w:val="009B1C55"/>
    <w:rsid w:val="009C1E44"/>
    <w:rsid w:val="009C3830"/>
    <w:rsid w:val="009C7720"/>
    <w:rsid w:val="009E5EDF"/>
    <w:rsid w:val="009F6DCD"/>
    <w:rsid w:val="00A01E89"/>
    <w:rsid w:val="00A23AFA"/>
    <w:rsid w:val="00A31B3E"/>
    <w:rsid w:val="00A462FC"/>
    <w:rsid w:val="00A532F3"/>
    <w:rsid w:val="00A61DEF"/>
    <w:rsid w:val="00A6716F"/>
    <w:rsid w:val="00A71D60"/>
    <w:rsid w:val="00A811E2"/>
    <w:rsid w:val="00A8489E"/>
    <w:rsid w:val="00A861DC"/>
    <w:rsid w:val="00A96C6C"/>
    <w:rsid w:val="00AB02A7"/>
    <w:rsid w:val="00AC29F3"/>
    <w:rsid w:val="00B02F9D"/>
    <w:rsid w:val="00B231E5"/>
    <w:rsid w:val="00B24CE7"/>
    <w:rsid w:val="00B6215B"/>
    <w:rsid w:val="00B642FE"/>
    <w:rsid w:val="00BC654B"/>
    <w:rsid w:val="00BD183B"/>
    <w:rsid w:val="00BD5D2C"/>
    <w:rsid w:val="00BE13D8"/>
    <w:rsid w:val="00C02B87"/>
    <w:rsid w:val="00C05CB3"/>
    <w:rsid w:val="00C21204"/>
    <w:rsid w:val="00C23ADF"/>
    <w:rsid w:val="00C4086D"/>
    <w:rsid w:val="00C47B3F"/>
    <w:rsid w:val="00C73A4C"/>
    <w:rsid w:val="00C80947"/>
    <w:rsid w:val="00C943FC"/>
    <w:rsid w:val="00CA1896"/>
    <w:rsid w:val="00CB3F3F"/>
    <w:rsid w:val="00CB4037"/>
    <w:rsid w:val="00CB5B28"/>
    <w:rsid w:val="00CE4AE8"/>
    <w:rsid w:val="00CF5371"/>
    <w:rsid w:val="00D02CAC"/>
    <w:rsid w:val="00D02FAE"/>
    <w:rsid w:val="00D0323A"/>
    <w:rsid w:val="00D0559F"/>
    <w:rsid w:val="00D061CD"/>
    <w:rsid w:val="00D077E9"/>
    <w:rsid w:val="00D20B7B"/>
    <w:rsid w:val="00D40635"/>
    <w:rsid w:val="00D42CB7"/>
    <w:rsid w:val="00D5413D"/>
    <w:rsid w:val="00D570A9"/>
    <w:rsid w:val="00D70D02"/>
    <w:rsid w:val="00D755AD"/>
    <w:rsid w:val="00D770C7"/>
    <w:rsid w:val="00D86945"/>
    <w:rsid w:val="00D90290"/>
    <w:rsid w:val="00DA2D48"/>
    <w:rsid w:val="00DD152F"/>
    <w:rsid w:val="00DE213F"/>
    <w:rsid w:val="00DF027C"/>
    <w:rsid w:val="00DF0967"/>
    <w:rsid w:val="00E00A32"/>
    <w:rsid w:val="00E10B92"/>
    <w:rsid w:val="00E16500"/>
    <w:rsid w:val="00E22ACD"/>
    <w:rsid w:val="00E4013E"/>
    <w:rsid w:val="00E620B0"/>
    <w:rsid w:val="00E73894"/>
    <w:rsid w:val="00E81B40"/>
    <w:rsid w:val="00EC58F2"/>
    <w:rsid w:val="00ED3D6E"/>
    <w:rsid w:val="00EF418E"/>
    <w:rsid w:val="00EF555B"/>
    <w:rsid w:val="00F027BB"/>
    <w:rsid w:val="00F04408"/>
    <w:rsid w:val="00F11127"/>
    <w:rsid w:val="00F11DCF"/>
    <w:rsid w:val="00F162EA"/>
    <w:rsid w:val="00F22C63"/>
    <w:rsid w:val="00F524BF"/>
    <w:rsid w:val="00F52D27"/>
    <w:rsid w:val="00F64B4D"/>
    <w:rsid w:val="00F74DE5"/>
    <w:rsid w:val="00F83527"/>
    <w:rsid w:val="00F85317"/>
    <w:rsid w:val="00F95C5C"/>
    <w:rsid w:val="00F96C6F"/>
    <w:rsid w:val="00FA6697"/>
    <w:rsid w:val="00FC025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image" Target="media/image16.png"/><Relationship Id="rId40" Type="http://schemas.microsoft.com/office/2007/relationships/hdphoto" Target="media/hdphoto14.wdp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8.wdp"/><Relationship Id="rId36" Type="http://schemas.microsoft.com/office/2007/relationships/hdphoto" Target="media/hdphoto12.wdp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6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1.png"/><Relationship Id="rId30" Type="http://schemas.microsoft.com/office/2007/relationships/hdphoto" Target="media/hdphoto9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3.wdp"/><Relationship Id="rId46" Type="http://schemas.openxmlformats.org/officeDocument/2006/relationships/fontTable" Target="fontTable.xml"/><Relationship Id="rId20" Type="http://schemas.microsoft.com/office/2007/relationships/hdphoto" Target="media/hdphoto4.wdp"/><Relationship Id="rId4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7916</TotalTime>
  <Pages>23</Pages>
  <Words>1628</Words>
  <Characters>8793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124</cp:revision>
  <cp:lastPrinted>2006-08-01T17:47:00Z</cp:lastPrinted>
  <dcterms:created xsi:type="dcterms:W3CDTF">2023-07-28T19:03:00Z</dcterms:created>
  <dcterms:modified xsi:type="dcterms:W3CDTF">2023-08-18T20:13:00Z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