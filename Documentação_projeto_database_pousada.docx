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023BE" w14:textId="224CF9A0" w:rsidR="00D077E9" w:rsidRPr="004F0028" w:rsidRDefault="008F36B7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72AA01FE" wp14:editId="43DBACC2">
            <wp:simplePos x="0" y="0"/>
            <wp:positionH relativeFrom="column">
              <wp:posOffset>-2268781</wp:posOffset>
            </wp:positionH>
            <wp:positionV relativeFrom="page">
              <wp:posOffset>-23751</wp:posOffset>
            </wp:positionV>
            <wp:extent cx="10076660" cy="6717773"/>
            <wp:effectExtent l="0" t="0" r="127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330" cy="672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5837F5C" wp14:editId="75F2B6E0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55F7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p w14:paraId="486777A0" w14:textId="42D33FA4" w:rsidR="00D077E9" w:rsidRPr="004F0028" w:rsidRDefault="00B02F9D">
      <w:pPr>
        <w:spacing w:after="200"/>
        <w:rPr>
          <w:lang w:val="pt-BR"/>
        </w:rPr>
      </w:pP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2A7B8C" wp14:editId="30AD9B8F">
                <wp:simplePos x="0" y="0"/>
                <wp:positionH relativeFrom="margin">
                  <wp:posOffset>67310</wp:posOffset>
                </wp:positionH>
                <wp:positionV relativeFrom="paragraph">
                  <wp:posOffset>1207580</wp:posOffset>
                </wp:positionV>
                <wp:extent cx="1792605" cy="0"/>
                <wp:effectExtent l="0" t="19050" r="36195" b="19050"/>
                <wp:wrapNone/>
                <wp:docPr id="2011063475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60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4FA3C" id="Conector reto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.3pt,95.1pt" to="146.45pt,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" strokecolor="#707070 [2406]" strokeweight="3pt">
                <w10:wrap anchorx="margin"/>
              </v:lin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FB2A52" wp14:editId="3D3D5B82">
                <wp:simplePos x="0" y="0"/>
                <wp:positionH relativeFrom="margin">
                  <wp:align>left</wp:align>
                </wp:positionH>
                <wp:positionV relativeFrom="paragraph">
                  <wp:posOffset>1325393</wp:posOffset>
                </wp:positionV>
                <wp:extent cx="3621405" cy="641268"/>
                <wp:effectExtent l="0" t="0" r="0" b="6985"/>
                <wp:wrapNone/>
                <wp:docPr id="11950351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64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65296" w14:textId="3295692B" w:rsidR="00B02F9D" w:rsidRPr="007F7721" w:rsidRDefault="00B02F9D" w:rsidP="00B02F9D">
                            <w:pPr>
                              <w:pStyle w:val="Subttul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Um Projeto de dba para a pousada céu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B2A5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104.35pt;width:285.15pt;height:50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" filled="f" stroked="f" strokeweight=".5pt">
                <v:textbox>
                  <w:txbxContent>
                    <w:p w14:paraId="24165296" w14:textId="3295692B" w:rsidR="00B02F9D" w:rsidRPr="007F7721" w:rsidRDefault="00B02F9D" w:rsidP="00B02F9D">
                      <w:pPr>
                        <w:pStyle w:val="Subttul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Um Projeto de dba para a pousada céu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F8EF6" wp14:editId="29C68199">
                <wp:simplePos x="0" y="0"/>
                <wp:positionH relativeFrom="margin">
                  <wp:align>left</wp:align>
                </wp:positionH>
                <wp:positionV relativeFrom="paragraph">
                  <wp:posOffset>22118</wp:posOffset>
                </wp:positionV>
                <wp:extent cx="3621405" cy="1175657"/>
                <wp:effectExtent l="0" t="0" r="0" b="5715"/>
                <wp:wrapNone/>
                <wp:docPr id="3660445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1175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5E8E1" w14:textId="15009F67" w:rsidR="007F7721" w:rsidRPr="007F7721" w:rsidRDefault="00B02F9D" w:rsidP="007F7721">
                            <w:pPr>
                              <w:pStyle w:val="Ttulo"/>
                              <w:rPr>
                                <w:color w:val="595959" w:themeColor="accent2" w:themeShade="80"/>
                                <w:lang w:val="pt-BR"/>
                              </w:rPr>
                            </w:pPr>
                            <w:r>
                              <w:rPr>
                                <w:color w:val="595959" w:themeColor="accent2" w:themeShade="80"/>
                                <w:lang w:val="pt-BR"/>
                              </w:rPr>
                              <w:t>Hospedagem em Nuvem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8EF6" id="_x0000_s1027" type="#_x0000_t202" style="position:absolute;margin-left:0;margin-top:1.75pt;width:285.15pt;height:92.5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" filled="f" stroked="f" strokeweight=".5pt">
                <v:textbox>
                  <w:txbxContent>
                    <w:p w14:paraId="0915E8E1" w14:textId="15009F67" w:rsidR="007F7721" w:rsidRPr="007F7721" w:rsidRDefault="00B02F9D" w:rsidP="007F7721">
                      <w:pPr>
                        <w:pStyle w:val="Ttulo"/>
                        <w:rPr>
                          <w:color w:val="595959" w:themeColor="accent2" w:themeShade="80"/>
                          <w:lang w:val="pt-BR"/>
                        </w:rPr>
                      </w:pPr>
                      <w:r>
                        <w:rPr>
                          <w:color w:val="595959" w:themeColor="accent2" w:themeShade="80"/>
                          <w:lang w:val="pt-BR"/>
                        </w:rPr>
                        <w:t>Hospedagem em Nuvem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0A9CB" wp14:editId="1C776F9D">
                <wp:simplePos x="0" y="0"/>
                <wp:positionH relativeFrom="margin">
                  <wp:posOffset>3759835</wp:posOffset>
                </wp:positionH>
                <wp:positionV relativeFrom="paragraph">
                  <wp:posOffset>7776400</wp:posOffset>
                </wp:positionV>
                <wp:extent cx="2612060" cy="712519"/>
                <wp:effectExtent l="0" t="0" r="0" b="0"/>
                <wp:wrapNone/>
                <wp:docPr id="16852474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060" cy="712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7D02F" w14:textId="28A9D2D0" w:rsidR="007F7721" w:rsidRPr="007F7721" w:rsidRDefault="007F7721" w:rsidP="007F7721">
                            <w:pPr>
                              <w:pStyle w:val="Nome"/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</w:pPr>
                            <w:r w:rsidRPr="007F7721"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  <w:t>Por:</w:t>
                            </w:r>
                          </w:p>
                          <w:p w14:paraId="607FEA86" w14:textId="06DCB47A" w:rsidR="007F7721" w:rsidRPr="007F7721" w:rsidRDefault="007F7721" w:rsidP="007F7721">
                            <w:pPr>
                              <w:pStyle w:val="Nome"/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</w:pPr>
                            <w:r w:rsidRPr="007F7721"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  <w:t>Pedro Magalhães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0A9CB" id="Caixa de Texto 3" o:spid="_x0000_s1028" type="#_x0000_t202" style="position:absolute;margin-left:296.05pt;margin-top:612.3pt;width:205.65pt;height:56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" filled="f" stroked="f" strokeweight=".5pt">
                <v:textbox>
                  <w:txbxContent>
                    <w:p w14:paraId="0497D02F" w14:textId="28A9D2D0" w:rsidR="007F7721" w:rsidRPr="007F7721" w:rsidRDefault="007F7721" w:rsidP="007F7721">
                      <w:pPr>
                        <w:pStyle w:val="Nome"/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</w:pPr>
                      <w:r w:rsidRPr="007F7721"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  <w:t>Por:</w:t>
                      </w:r>
                    </w:p>
                    <w:p w14:paraId="607FEA86" w14:textId="06DCB47A" w:rsidR="007F7721" w:rsidRPr="007F7721" w:rsidRDefault="007F7721" w:rsidP="007F7721">
                      <w:pPr>
                        <w:pStyle w:val="Nome"/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</w:pPr>
                      <w:r w:rsidRPr="007F7721"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  <w:t>Pedro Magalhães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8AF558" wp14:editId="49C8A0A4">
                <wp:simplePos x="0" y="0"/>
                <wp:positionH relativeFrom="margin">
                  <wp:posOffset>94408</wp:posOffset>
                </wp:positionH>
                <wp:positionV relativeFrom="paragraph">
                  <wp:posOffset>7665126</wp:posOffset>
                </wp:positionV>
                <wp:extent cx="3313215" cy="0"/>
                <wp:effectExtent l="0" t="19050" r="20955" b="19050"/>
                <wp:wrapNone/>
                <wp:docPr id="1226698481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32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FA961B" id="Conector reto 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45pt,603.55pt" to="268.35pt,6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" strokecolor="#707070 [2406]" strokeweight="2.25pt">
                <w10:wrap anchorx="margin"/>
              </v:lin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55D8C4" wp14:editId="711ADF0C">
                <wp:simplePos x="0" y="0"/>
                <wp:positionH relativeFrom="margin">
                  <wp:align>left</wp:align>
                </wp:positionH>
                <wp:positionV relativeFrom="paragraph">
                  <wp:posOffset>7289305</wp:posOffset>
                </wp:positionV>
                <wp:extent cx="2790701" cy="890097"/>
                <wp:effectExtent l="0" t="0" r="0" b="5715"/>
                <wp:wrapNone/>
                <wp:docPr id="81000170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701" cy="890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E04BF" w14:textId="4967248E" w:rsidR="007F7721" w:rsidRDefault="007F7721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7F7721">
                              <w:rPr>
                                <w:sz w:val="36"/>
                                <w:szCs w:val="28"/>
                                <w:lang w:val="pt-BR"/>
                              </w:rPr>
                              <w:t>Brasília - 2023</w:t>
                            </w:r>
                          </w:p>
                          <w:p w14:paraId="29043EC6" w14:textId="77777777" w:rsidR="007F7721" w:rsidRPr="007F7721" w:rsidRDefault="007F7721">
                            <w:pPr>
                              <w:rPr>
                                <w:sz w:val="10"/>
                                <w:szCs w:val="6"/>
                                <w:lang w:val="pt-BR"/>
                              </w:rPr>
                            </w:pPr>
                          </w:p>
                          <w:p w14:paraId="5DE754B9" w14:textId="205EF55B" w:rsidR="007F7721" w:rsidRPr="007F7721" w:rsidRDefault="007F7721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Cliente: 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>Pousada</w:t>
                            </w:r>
                            <w:r w:rsidR="00B02F9D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Céu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5D8C4" id="_x0000_s1029" type="#_x0000_t202" style="position:absolute;margin-left:0;margin-top:573.95pt;width:219.75pt;height:70.1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" filled="f" stroked="f" strokeweight=".5pt">
                <v:textbox>
                  <w:txbxContent>
                    <w:p w14:paraId="4C4E04BF" w14:textId="4967248E" w:rsidR="007F7721" w:rsidRDefault="007F7721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7F7721">
                        <w:rPr>
                          <w:sz w:val="36"/>
                          <w:szCs w:val="28"/>
                          <w:lang w:val="pt-BR"/>
                        </w:rPr>
                        <w:t>Brasília - 2023</w:t>
                      </w:r>
                    </w:p>
                    <w:p w14:paraId="29043EC6" w14:textId="77777777" w:rsidR="007F7721" w:rsidRPr="007F7721" w:rsidRDefault="007F7721">
                      <w:pPr>
                        <w:rPr>
                          <w:sz w:val="10"/>
                          <w:szCs w:val="6"/>
                          <w:lang w:val="pt-BR"/>
                        </w:rPr>
                      </w:pPr>
                    </w:p>
                    <w:p w14:paraId="5DE754B9" w14:textId="205EF55B" w:rsidR="007F7721" w:rsidRPr="007F7721" w:rsidRDefault="007F7721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Cliente: 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>Pousada</w:t>
                      </w:r>
                      <w:r w:rsidR="00B02F9D">
                        <w:rPr>
                          <w:b w:val="0"/>
                          <w:bCs/>
                          <w:lang w:val="pt-BR"/>
                        </w:rPr>
                        <w:t xml:space="preserve"> Céu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 xml:space="preserve">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2A7" w:rsidRPr="00156B54">
        <w:rPr>
          <w:noProof/>
          <w:color w:val="3399FF"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35455D" wp14:editId="5E750D46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4F168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" fillcolor="#00b0f0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465928EA" w14:textId="410FBF30" w:rsidR="0087605E" w:rsidRDefault="00B02F9D" w:rsidP="00B02F9D">
      <w:pPr>
        <w:pStyle w:val="Ttulo1"/>
        <w:jc w:val="center"/>
        <w:rPr>
          <w:lang w:val="pt-BR"/>
        </w:rPr>
      </w:pPr>
      <w:bookmarkStart w:id="0" w:name="_Toc142839574"/>
      <w:r>
        <w:rPr>
          <w:lang w:val="pt-BR"/>
        </w:rPr>
        <w:lastRenderedPageBreak/>
        <w:t>Agradecimentos</w:t>
      </w:r>
      <w:bookmarkEnd w:id="0"/>
    </w:p>
    <w:p w14:paraId="1EE907EB" w14:textId="77777777" w:rsidR="00B02F9D" w:rsidRDefault="00B02F9D" w:rsidP="00AB02A7">
      <w:pPr>
        <w:spacing w:after="200"/>
        <w:rPr>
          <w:lang w:val="pt-BR"/>
        </w:rPr>
      </w:pPr>
    </w:p>
    <w:p w14:paraId="2404EE61" w14:textId="7AFEB2DF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 xml:space="preserve">Gostaria de expressar meus sinceros agradecimentos àqueles que fizeram parte, mesmo que de maneira indireta, deste projeto. </w:t>
      </w:r>
    </w:p>
    <w:p w14:paraId="191C808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0A32DD78" w14:textId="7F988468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Primeiramente, meus agradecimentos ao SENAI e ao professor Luciano Lopes, que me ofertaram oportunidade de aprendizado e material de estudo. Sem o gatilho inicial de ambos, não estaria chegando tão longe.</w:t>
      </w:r>
    </w:p>
    <w:p w14:paraId="367347D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32D3D851" w14:textId="477F96A3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Agradeço também às plataformas de ensino virtual: Power</w:t>
      </w:r>
      <w:r w:rsidR="00697D20">
        <w:rPr>
          <w:b w:val="0"/>
          <w:bCs/>
          <w:lang w:val="pt-BR"/>
        </w:rPr>
        <w:t xml:space="preserve"> </w:t>
      </w:r>
      <w:proofErr w:type="spellStart"/>
      <w:r w:rsidRPr="00236E7A">
        <w:rPr>
          <w:b w:val="0"/>
          <w:bCs/>
          <w:lang w:val="pt-BR"/>
        </w:rPr>
        <w:t>Tuning</w:t>
      </w:r>
      <w:proofErr w:type="spellEnd"/>
      <w:r w:rsidR="00697D20">
        <w:rPr>
          <w:b w:val="0"/>
          <w:bCs/>
          <w:lang w:val="pt-BR"/>
        </w:rPr>
        <w:t xml:space="preserve"> e</w:t>
      </w:r>
      <w:r w:rsidRPr="00236E7A">
        <w:rPr>
          <w:b w:val="0"/>
          <w:bCs/>
          <w:lang w:val="pt-BR"/>
        </w:rPr>
        <w:t xml:space="preserve"> Hashtag Treinamentos</w:t>
      </w:r>
      <w:r w:rsidR="00236E7A" w:rsidRPr="00236E7A">
        <w:rPr>
          <w:b w:val="0"/>
          <w:bCs/>
          <w:lang w:val="pt-BR"/>
        </w:rPr>
        <w:t>. Aquela pelas aulas de “Dia a Dia de um DBA”, que me ensinaram a operar o sistema SQL SERVER. E esta pelas aulas de construção de Dashboards e codificação em Python, que usarei mais tarde no projeto.</w:t>
      </w:r>
    </w:p>
    <w:p w14:paraId="2EE2C098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5096FDB0" w14:textId="29CCBFB1" w:rsidR="00236E7A" w:rsidRPr="00236E7A" w:rsidRDefault="00236E7A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Não deixarei de mencionar o Chat GPT, que me ajudou com aprendizado, ideias de construção da empresa fictícia, fornecimento rápido de dados úteis e demais auxílios necessários no decorrer do projeto.</w:t>
      </w:r>
    </w:p>
    <w:p w14:paraId="46F7C1A5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794E0C92" w14:textId="424533E0" w:rsidR="00236E7A" w:rsidRPr="00236E7A" w:rsidRDefault="00236E7A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Obrigado a todos os que me ajudaram nesse caminho gratificante do aprendizado. A ajuda de todos foram significativas e essenciais.</w:t>
      </w:r>
    </w:p>
    <w:p w14:paraId="0B4E73F7" w14:textId="77777777" w:rsidR="00236E7A" w:rsidRDefault="00236E7A" w:rsidP="00AB02A7">
      <w:pPr>
        <w:spacing w:after="200"/>
        <w:rPr>
          <w:lang w:val="pt-BR"/>
        </w:rPr>
      </w:pPr>
    </w:p>
    <w:p w14:paraId="77547756" w14:textId="77777777" w:rsidR="00236E7A" w:rsidRDefault="00236E7A" w:rsidP="00AB02A7">
      <w:pPr>
        <w:spacing w:after="200"/>
        <w:rPr>
          <w:lang w:val="pt-BR"/>
        </w:rPr>
      </w:pPr>
    </w:p>
    <w:p w14:paraId="1DD1B64A" w14:textId="77777777" w:rsidR="00236E7A" w:rsidRDefault="00236E7A" w:rsidP="00AB02A7">
      <w:pPr>
        <w:spacing w:after="200"/>
        <w:rPr>
          <w:lang w:val="pt-BR"/>
        </w:rPr>
      </w:pPr>
    </w:p>
    <w:p w14:paraId="03A98D1D" w14:textId="77777777" w:rsidR="00236E7A" w:rsidRDefault="00236E7A" w:rsidP="00AB02A7">
      <w:pPr>
        <w:spacing w:after="200"/>
        <w:rPr>
          <w:lang w:val="pt-BR"/>
        </w:rPr>
      </w:pPr>
    </w:p>
    <w:p w14:paraId="36ACE7DE" w14:textId="77777777" w:rsidR="00236E7A" w:rsidRDefault="00236E7A" w:rsidP="00AB02A7">
      <w:pPr>
        <w:spacing w:after="200"/>
        <w:rPr>
          <w:lang w:val="pt-BR"/>
        </w:rPr>
      </w:pPr>
    </w:p>
    <w:p w14:paraId="40C91046" w14:textId="77777777" w:rsidR="00236E7A" w:rsidRDefault="00236E7A" w:rsidP="00AB02A7">
      <w:pPr>
        <w:spacing w:after="200"/>
        <w:rPr>
          <w:lang w:val="pt-BR"/>
        </w:rPr>
      </w:pPr>
    </w:p>
    <w:p w14:paraId="253275E2" w14:textId="77777777" w:rsidR="00236E7A" w:rsidRDefault="00236E7A" w:rsidP="00AB02A7">
      <w:pPr>
        <w:spacing w:after="200"/>
        <w:rPr>
          <w:lang w:val="pt-BR"/>
        </w:rPr>
      </w:pPr>
    </w:p>
    <w:p w14:paraId="2697F229" w14:textId="77777777" w:rsidR="00236E7A" w:rsidRDefault="00236E7A" w:rsidP="00AB02A7">
      <w:pPr>
        <w:spacing w:after="200"/>
        <w:rPr>
          <w:lang w:val="pt-BR"/>
        </w:rPr>
      </w:pPr>
    </w:p>
    <w:p w14:paraId="49BA9CFD" w14:textId="77777777" w:rsidR="00236E7A" w:rsidRDefault="00236E7A" w:rsidP="00AB02A7">
      <w:pPr>
        <w:spacing w:after="200"/>
        <w:rPr>
          <w:lang w:val="pt-BR"/>
        </w:rPr>
      </w:pPr>
    </w:p>
    <w:p w14:paraId="12DDE32F" w14:textId="77777777" w:rsidR="00236E7A" w:rsidRDefault="00236E7A" w:rsidP="00AB02A7">
      <w:pPr>
        <w:spacing w:after="200"/>
        <w:rPr>
          <w:lang w:val="pt-BR"/>
        </w:rPr>
      </w:pPr>
    </w:p>
    <w:sdt>
      <w:sdtPr>
        <w:rPr>
          <w:rFonts w:asciiTheme="minorHAnsi" w:eastAsiaTheme="minorEastAsia" w:hAnsiTheme="minorHAnsi" w:cstheme="minorBidi"/>
          <w:b/>
          <w:color w:val="000000" w:themeColor="text2"/>
          <w:sz w:val="28"/>
          <w:szCs w:val="22"/>
          <w:lang w:val="pt-PT" w:eastAsia="en-US"/>
        </w:rPr>
        <w:id w:val="-4640382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163CB6" w14:textId="14D95F5E" w:rsidR="00697D20" w:rsidRDefault="00697D20">
          <w:pPr>
            <w:pStyle w:val="CabealhodoSumrio"/>
          </w:pPr>
          <w:r>
            <w:t>Sumário</w:t>
          </w:r>
        </w:p>
        <w:p w14:paraId="4231F161" w14:textId="175DEBDF" w:rsidR="0000792F" w:rsidRDefault="00697D2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839574" w:history="1">
            <w:r w:rsidR="0000792F" w:rsidRPr="00545252">
              <w:rPr>
                <w:rStyle w:val="Hyperlink"/>
                <w:noProof/>
                <w:lang w:val="pt-BR"/>
              </w:rPr>
              <w:t>Agradecimentos</w:t>
            </w:r>
            <w:r w:rsidR="0000792F">
              <w:rPr>
                <w:noProof/>
                <w:webHidden/>
              </w:rPr>
              <w:tab/>
            </w:r>
            <w:r w:rsidR="0000792F">
              <w:rPr>
                <w:noProof/>
                <w:webHidden/>
              </w:rPr>
              <w:fldChar w:fldCharType="begin"/>
            </w:r>
            <w:r w:rsidR="0000792F">
              <w:rPr>
                <w:noProof/>
                <w:webHidden/>
              </w:rPr>
              <w:instrText xml:space="preserve"> PAGEREF _Toc142839574 \h </w:instrText>
            </w:r>
            <w:r w:rsidR="0000792F">
              <w:rPr>
                <w:noProof/>
                <w:webHidden/>
              </w:rPr>
            </w:r>
            <w:r w:rsidR="0000792F">
              <w:rPr>
                <w:noProof/>
                <w:webHidden/>
              </w:rPr>
              <w:fldChar w:fldCharType="separate"/>
            </w:r>
            <w:r w:rsidR="0000792F">
              <w:rPr>
                <w:noProof/>
                <w:webHidden/>
              </w:rPr>
              <w:t>2</w:t>
            </w:r>
            <w:r w:rsidR="0000792F">
              <w:rPr>
                <w:noProof/>
                <w:webHidden/>
              </w:rPr>
              <w:fldChar w:fldCharType="end"/>
            </w:r>
          </w:hyperlink>
        </w:p>
        <w:p w14:paraId="1105E105" w14:textId="37EB7C6A" w:rsidR="0000792F" w:rsidRDefault="0000792F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75" w:history="1">
            <w:r w:rsidRPr="00545252">
              <w:rPr>
                <w:rStyle w:val="Hyperlink"/>
                <w:noProof/>
                <w:lang w:val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3AEF" w14:textId="784347A6" w:rsidR="0000792F" w:rsidRDefault="0000792F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76" w:history="1">
            <w:r w:rsidRPr="00545252">
              <w:rPr>
                <w:rStyle w:val="Hyperlink"/>
                <w:noProof/>
                <w:lang w:val="pt-BR"/>
              </w:rPr>
              <w:t>Propósito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AC8F" w14:textId="5B1A8430" w:rsidR="0000792F" w:rsidRDefault="0000792F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77" w:history="1">
            <w:r w:rsidRPr="00545252">
              <w:rPr>
                <w:rStyle w:val="Hyperlink"/>
                <w:noProof/>
                <w:lang w:val="pt-BR"/>
              </w:rPr>
              <w:t>Escopo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B933D" w14:textId="6C909777" w:rsidR="0000792F" w:rsidRDefault="0000792F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78" w:history="1">
            <w:r w:rsidRPr="00545252">
              <w:rPr>
                <w:rStyle w:val="Hyperlink"/>
                <w:noProof/>
                <w:lang w:val="pt-BR"/>
              </w:rPr>
              <w:t>Descrição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C41DC" w14:textId="360FD5F0" w:rsidR="0000792F" w:rsidRDefault="0000792F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79" w:history="1">
            <w:r w:rsidRPr="00545252">
              <w:rPr>
                <w:rStyle w:val="Hyperlink"/>
                <w:noProof/>
                <w:lang w:val="pt-BR"/>
              </w:rPr>
              <w:t>Resumo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5F53" w14:textId="4AE172A0" w:rsidR="0000792F" w:rsidRDefault="0000792F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80" w:history="1">
            <w:r w:rsidRPr="00545252">
              <w:rPr>
                <w:rStyle w:val="Hyperlink"/>
                <w:noProof/>
                <w:lang w:val="pt-BR"/>
              </w:rPr>
              <w:t>Hóspedes e Acomodações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0DB27" w14:textId="36260A19" w:rsidR="0000792F" w:rsidRDefault="0000792F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81" w:history="1">
            <w:r w:rsidRPr="00545252">
              <w:rPr>
                <w:rStyle w:val="Hyperlink"/>
                <w:noProof/>
                <w:lang w:val="pt-BR"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44580" w14:textId="73EAC79A" w:rsidR="0000792F" w:rsidRDefault="0000792F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82" w:history="1">
            <w:r w:rsidRPr="00545252">
              <w:rPr>
                <w:rStyle w:val="Hyperlink"/>
                <w:noProof/>
                <w:lang w:val="pt-BR"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B33A3" w14:textId="72489D09" w:rsidR="0000792F" w:rsidRDefault="0000792F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83" w:history="1">
            <w:r w:rsidRPr="00545252">
              <w:rPr>
                <w:rStyle w:val="Hyperlink"/>
                <w:noProof/>
                <w:lang w:val="pt-BR"/>
              </w:rPr>
              <w:t>Lista de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8E2E3" w14:textId="4767B10E" w:rsidR="0000792F" w:rsidRDefault="0000792F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84" w:history="1">
            <w:r w:rsidRPr="00545252">
              <w:rPr>
                <w:rStyle w:val="Hyperlink"/>
                <w:noProof/>
                <w:lang w:val="pt-BR"/>
              </w:rPr>
              <w:t>Associativas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4DCCF" w14:textId="0B62817C" w:rsidR="0000792F" w:rsidRDefault="0000792F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85" w:history="1">
            <w:r w:rsidRPr="00545252">
              <w:rPr>
                <w:rStyle w:val="Hyperlink"/>
                <w:noProof/>
                <w:lang w:val="pt-BR"/>
              </w:rPr>
              <w:t>Lista de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A979" w14:textId="1A5558B1" w:rsidR="0000792F" w:rsidRDefault="0000792F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86" w:history="1">
            <w:r w:rsidRPr="00545252">
              <w:rPr>
                <w:rStyle w:val="Hyperlink"/>
                <w:rFonts w:asciiTheme="majorHAnsi" w:eastAsiaTheme="majorEastAsia" w:hAnsiTheme="majorHAnsi" w:cstheme="majorBidi"/>
                <w:noProof/>
                <w:lang w:val="pt-BR"/>
              </w:rPr>
              <w:t>Associativas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D4A3E" w14:textId="6780423B" w:rsidR="0000792F" w:rsidRDefault="0000792F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87" w:history="1">
            <w:r w:rsidRPr="00545252">
              <w:rPr>
                <w:rStyle w:val="Hyperlink"/>
                <w:noProof/>
                <w:lang w:val="pt-BR"/>
              </w:rPr>
              <w:t>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0AB7" w14:textId="0E8DE34A" w:rsidR="0000792F" w:rsidRDefault="0000792F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839588" w:history="1">
            <w:r w:rsidRPr="00545252">
              <w:rPr>
                <w:rStyle w:val="Hyperlink"/>
                <w:noProof/>
                <w:lang w:val="pt-BR"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_Toc142839588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73200" w14:textId="07F5BEF6" w:rsidR="009051B6" w:rsidRDefault="00697D20" w:rsidP="009051B6">
          <w:pPr>
            <w:rPr>
              <w:bCs/>
            </w:rPr>
          </w:pPr>
          <w:r>
            <w:rPr>
              <w:bCs/>
            </w:rPr>
            <w:fldChar w:fldCharType="end"/>
          </w:r>
        </w:p>
      </w:sdtContent>
    </w:sdt>
    <w:p w14:paraId="670E71F9" w14:textId="4E1FA704" w:rsidR="009051B6" w:rsidRDefault="009051B6">
      <w:pPr>
        <w:spacing w:after="200"/>
        <w:rPr>
          <w:lang w:val="pt-BR"/>
        </w:rPr>
      </w:pPr>
      <w:r>
        <w:rPr>
          <w:lang w:val="pt-BR"/>
        </w:rPr>
        <w:br w:type="page"/>
      </w:r>
    </w:p>
    <w:p w14:paraId="5390166A" w14:textId="19B14D3D" w:rsidR="00697D20" w:rsidRDefault="00697D20" w:rsidP="00697D20">
      <w:pPr>
        <w:pStyle w:val="Ttulo1"/>
        <w:jc w:val="center"/>
        <w:rPr>
          <w:lang w:val="pt-BR"/>
        </w:rPr>
      </w:pPr>
      <w:bookmarkStart w:id="1" w:name="_Toc142839575"/>
      <w:r>
        <w:rPr>
          <w:lang w:val="pt-BR"/>
        </w:rPr>
        <w:lastRenderedPageBreak/>
        <w:t>Introdução</w:t>
      </w:r>
      <w:bookmarkEnd w:id="1"/>
    </w:p>
    <w:p w14:paraId="21B758A4" w14:textId="77777777" w:rsidR="00697D20" w:rsidRDefault="00697D20" w:rsidP="00AB02A7">
      <w:pPr>
        <w:spacing w:after="200"/>
        <w:rPr>
          <w:lang w:val="pt-BR"/>
        </w:rPr>
      </w:pPr>
    </w:p>
    <w:p w14:paraId="7EA23BA6" w14:textId="13245F91" w:rsidR="00697D20" w:rsidRDefault="009051B6" w:rsidP="009051B6">
      <w:pPr>
        <w:pStyle w:val="Ttulo2"/>
        <w:rPr>
          <w:lang w:val="pt-BR"/>
        </w:rPr>
      </w:pPr>
      <w:bookmarkStart w:id="2" w:name="_Toc142839576"/>
      <w:r>
        <w:rPr>
          <w:lang w:val="pt-BR"/>
        </w:rPr>
        <w:t>Propósito do projeto</w:t>
      </w:r>
      <w:bookmarkEnd w:id="2"/>
    </w:p>
    <w:p w14:paraId="555DD98E" w14:textId="0ED656DB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Este projeto visa demonstrar, na prática, os conhecimentos e aprendizados adquiridos nos últimos meses. Nele, irei usar conhecimentos como: construção e normalização de um banco de dados, desenvolvimento de </w:t>
      </w:r>
      <w:proofErr w:type="spellStart"/>
      <w:r w:rsidRPr="009051B6">
        <w:rPr>
          <w:i/>
          <w:iCs/>
          <w:lang w:val="pt-BR"/>
        </w:rPr>
        <w:t>funcions</w:t>
      </w:r>
      <w:proofErr w:type="spellEnd"/>
      <w:r>
        <w:rPr>
          <w:lang w:val="pt-BR"/>
        </w:rPr>
        <w:t xml:space="preserve"> e </w:t>
      </w:r>
      <w:proofErr w:type="spellStart"/>
      <w:r w:rsidRPr="009051B6">
        <w:rPr>
          <w:i/>
          <w:iCs/>
          <w:lang w:val="pt-BR"/>
        </w:rPr>
        <w:t>stored</w:t>
      </w:r>
      <w:proofErr w:type="spellEnd"/>
      <w:r w:rsidRPr="009051B6">
        <w:rPr>
          <w:i/>
          <w:iCs/>
          <w:lang w:val="pt-BR"/>
        </w:rPr>
        <w:t xml:space="preserve"> procedures</w:t>
      </w:r>
      <w:r>
        <w:rPr>
          <w:lang w:val="pt-BR"/>
        </w:rPr>
        <w:t xml:space="preserve">, criação de </w:t>
      </w:r>
      <w:proofErr w:type="spellStart"/>
      <w:r w:rsidRPr="009051B6">
        <w:rPr>
          <w:i/>
          <w:iCs/>
          <w:lang w:val="pt-BR"/>
        </w:rPr>
        <w:t>views</w:t>
      </w:r>
      <w:proofErr w:type="spellEnd"/>
      <w:r>
        <w:rPr>
          <w:lang w:val="pt-BR"/>
        </w:rPr>
        <w:t xml:space="preserve"> para análise de dados por meio de dashboards, backup e aprimoramento de performance e segurança.</w:t>
      </w:r>
    </w:p>
    <w:p w14:paraId="4EC74356" w14:textId="364030C3" w:rsidR="00697D20" w:rsidRDefault="00697D20" w:rsidP="00697D20">
      <w:pPr>
        <w:pStyle w:val="Contedo"/>
        <w:rPr>
          <w:lang w:val="pt-BR"/>
        </w:rPr>
      </w:pPr>
    </w:p>
    <w:p w14:paraId="392B9DC2" w14:textId="08DEBB5D" w:rsidR="00697D20" w:rsidRDefault="009051B6" w:rsidP="009051B6">
      <w:pPr>
        <w:pStyle w:val="Ttulo2"/>
        <w:rPr>
          <w:lang w:val="pt-BR"/>
        </w:rPr>
      </w:pPr>
      <w:bookmarkStart w:id="3" w:name="_Toc142839577"/>
      <w:r>
        <w:rPr>
          <w:lang w:val="pt-BR"/>
        </w:rPr>
        <w:t>Escopo do projeto</w:t>
      </w:r>
      <w:bookmarkEnd w:id="3"/>
    </w:p>
    <w:p w14:paraId="6E8F8F8E" w14:textId="77777777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Aqui irei levar em conta um cliente (uma empresa) fictício chamado Pousada Céu Azul. </w:t>
      </w:r>
    </w:p>
    <w:p w14:paraId="0C99FA0D" w14:textId="08169031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>A empresa é nova no mercado de hotelaria, e ela deseja um banco de dados rápido, eficiente, seguro e que forneça insights importantes para a criação e manutenção de estratégias de negócio.</w:t>
      </w:r>
    </w:p>
    <w:p w14:paraId="018CCE9E" w14:textId="77777777" w:rsidR="00F95C5C" w:rsidRDefault="00F95C5C" w:rsidP="00697D20">
      <w:pPr>
        <w:pStyle w:val="Contedo"/>
        <w:rPr>
          <w:lang w:val="pt-BR"/>
        </w:rPr>
      </w:pPr>
    </w:p>
    <w:p w14:paraId="39F8B02E" w14:textId="741A761C" w:rsidR="00F95C5C" w:rsidRDefault="00F95C5C" w:rsidP="00697D20">
      <w:pPr>
        <w:pStyle w:val="Contedo"/>
        <w:rPr>
          <w:lang w:val="pt-BR"/>
        </w:rPr>
      </w:pPr>
      <w:r>
        <w:rPr>
          <w:lang w:val="pt-BR"/>
        </w:rPr>
        <w:t>A pousada conta com diferentes tipos de acomodações e classificação de seus clientes, portanto, ela precisa de um banco de dados que informe a quantidade e o gasto por cada tipo de hóspede, podendo assim desenvolver planos de ação para a empresa.</w:t>
      </w:r>
    </w:p>
    <w:p w14:paraId="6BAE1428" w14:textId="77777777" w:rsidR="00697D20" w:rsidRDefault="00697D20" w:rsidP="00697D20">
      <w:pPr>
        <w:pStyle w:val="Contedo"/>
        <w:rPr>
          <w:lang w:val="pt-BR"/>
        </w:rPr>
      </w:pPr>
    </w:p>
    <w:p w14:paraId="3A155FC3" w14:textId="77777777" w:rsidR="00F95C5C" w:rsidRDefault="00F95C5C" w:rsidP="00697D20">
      <w:pPr>
        <w:pStyle w:val="Contedo"/>
        <w:rPr>
          <w:lang w:val="pt-BR"/>
        </w:rPr>
      </w:pPr>
    </w:p>
    <w:p w14:paraId="7B1A24F9" w14:textId="77777777" w:rsidR="00F95C5C" w:rsidRDefault="00F95C5C" w:rsidP="00697D20">
      <w:pPr>
        <w:pStyle w:val="Contedo"/>
        <w:rPr>
          <w:lang w:val="pt-BR"/>
        </w:rPr>
      </w:pPr>
    </w:p>
    <w:p w14:paraId="45C3496B" w14:textId="77777777" w:rsidR="00F95C5C" w:rsidRDefault="00F95C5C" w:rsidP="00697D20">
      <w:pPr>
        <w:pStyle w:val="Contedo"/>
        <w:rPr>
          <w:lang w:val="pt-BR"/>
        </w:rPr>
      </w:pPr>
    </w:p>
    <w:p w14:paraId="285D2370" w14:textId="77777777" w:rsidR="00F95C5C" w:rsidRDefault="00F95C5C" w:rsidP="00697D20">
      <w:pPr>
        <w:pStyle w:val="Contedo"/>
        <w:rPr>
          <w:lang w:val="pt-BR"/>
        </w:rPr>
      </w:pPr>
    </w:p>
    <w:p w14:paraId="6930C102" w14:textId="77777777" w:rsidR="00F95C5C" w:rsidRDefault="00F95C5C" w:rsidP="00697D20">
      <w:pPr>
        <w:pStyle w:val="Contedo"/>
        <w:rPr>
          <w:lang w:val="pt-BR"/>
        </w:rPr>
      </w:pPr>
    </w:p>
    <w:p w14:paraId="7CFAA22A" w14:textId="77777777" w:rsidR="00F95C5C" w:rsidRDefault="00F95C5C" w:rsidP="00697D20">
      <w:pPr>
        <w:pStyle w:val="Contedo"/>
        <w:rPr>
          <w:lang w:val="pt-BR"/>
        </w:rPr>
      </w:pPr>
    </w:p>
    <w:p w14:paraId="55C5BBB3" w14:textId="77777777" w:rsidR="00F95C5C" w:rsidRDefault="00F95C5C" w:rsidP="00697D20">
      <w:pPr>
        <w:pStyle w:val="Contedo"/>
        <w:rPr>
          <w:lang w:val="pt-BR"/>
        </w:rPr>
      </w:pPr>
    </w:p>
    <w:p w14:paraId="379620FB" w14:textId="77777777" w:rsidR="00F95C5C" w:rsidRDefault="00F95C5C" w:rsidP="00697D20">
      <w:pPr>
        <w:pStyle w:val="Contedo"/>
        <w:rPr>
          <w:lang w:val="pt-BR"/>
        </w:rPr>
      </w:pPr>
    </w:p>
    <w:p w14:paraId="5369BFEA" w14:textId="77777777" w:rsidR="00F95C5C" w:rsidRDefault="00F95C5C" w:rsidP="00697D20">
      <w:pPr>
        <w:pStyle w:val="Contedo"/>
        <w:rPr>
          <w:lang w:val="pt-BR"/>
        </w:rPr>
      </w:pPr>
    </w:p>
    <w:p w14:paraId="286CBA3D" w14:textId="77777777" w:rsidR="00F95C5C" w:rsidRDefault="00F95C5C" w:rsidP="00697D20">
      <w:pPr>
        <w:pStyle w:val="Contedo"/>
        <w:rPr>
          <w:lang w:val="pt-BR"/>
        </w:rPr>
      </w:pPr>
    </w:p>
    <w:p w14:paraId="7DE14801" w14:textId="77777777" w:rsidR="00F95C5C" w:rsidRDefault="00F95C5C" w:rsidP="00697D20">
      <w:pPr>
        <w:pStyle w:val="Contedo"/>
        <w:rPr>
          <w:lang w:val="pt-BR"/>
        </w:rPr>
      </w:pPr>
    </w:p>
    <w:p w14:paraId="440C919C" w14:textId="77777777" w:rsidR="00F95C5C" w:rsidRDefault="00F95C5C" w:rsidP="00697D20">
      <w:pPr>
        <w:pStyle w:val="Contedo"/>
        <w:rPr>
          <w:lang w:val="pt-BR"/>
        </w:rPr>
      </w:pPr>
    </w:p>
    <w:p w14:paraId="3CFE30AF" w14:textId="77777777" w:rsidR="00F95C5C" w:rsidRDefault="00F95C5C" w:rsidP="00697D20">
      <w:pPr>
        <w:pStyle w:val="Contedo"/>
        <w:rPr>
          <w:lang w:val="pt-BR"/>
        </w:rPr>
      </w:pPr>
    </w:p>
    <w:p w14:paraId="2077FE74" w14:textId="77777777" w:rsidR="00F95C5C" w:rsidRDefault="00F95C5C" w:rsidP="00697D20">
      <w:pPr>
        <w:pStyle w:val="Contedo"/>
        <w:rPr>
          <w:lang w:val="pt-BR"/>
        </w:rPr>
      </w:pPr>
    </w:p>
    <w:p w14:paraId="3BA00139" w14:textId="77777777" w:rsidR="00697D20" w:rsidRDefault="00697D20" w:rsidP="00697D20">
      <w:pPr>
        <w:pStyle w:val="Contedo"/>
        <w:rPr>
          <w:lang w:val="pt-BR"/>
        </w:rPr>
      </w:pPr>
    </w:p>
    <w:p w14:paraId="50957897" w14:textId="0E5553B3" w:rsidR="00697D20" w:rsidRDefault="009051B6" w:rsidP="009051B6">
      <w:pPr>
        <w:pStyle w:val="Ttulo1"/>
        <w:jc w:val="center"/>
        <w:rPr>
          <w:lang w:val="pt-BR"/>
        </w:rPr>
      </w:pPr>
      <w:bookmarkStart w:id="4" w:name="_Toc142839578"/>
      <w:r>
        <w:rPr>
          <w:lang w:val="pt-BR"/>
        </w:rPr>
        <w:lastRenderedPageBreak/>
        <w:t>Descrição do Cliente</w:t>
      </w:r>
      <w:bookmarkEnd w:id="4"/>
    </w:p>
    <w:p w14:paraId="29EE8EAC" w14:textId="77777777" w:rsidR="00156B54" w:rsidRDefault="00156B54" w:rsidP="00697D20">
      <w:pPr>
        <w:pStyle w:val="Contedo"/>
        <w:rPr>
          <w:lang w:val="pt-BR"/>
        </w:rPr>
      </w:pPr>
    </w:p>
    <w:p w14:paraId="13872971" w14:textId="255D6A92" w:rsidR="00F11127" w:rsidRDefault="00F11127" w:rsidP="00F11127">
      <w:pPr>
        <w:pStyle w:val="Ttulo2"/>
        <w:rPr>
          <w:lang w:val="pt-BR"/>
        </w:rPr>
      </w:pPr>
      <w:bookmarkStart w:id="5" w:name="_Toc142839579"/>
      <w:r>
        <w:rPr>
          <w:lang w:val="pt-BR"/>
        </w:rPr>
        <w:t>Resumo da empresa</w:t>
      </w:r>
      <w:bookmarkEnd w:id="5"/>
    </w:p>
    <w:p w14:paraId="01615CA8" w14:textId="3653F71E" w:rsidR="00F11127" w:rsidRDefault="00F11127" w:rsidP="00697D20">
      <w:pPr>
        <w:pStyle w:val="Contedo"/>
        <w:rPr>
          <w:lang w:val="pt-BR"/>
        </w:rPr>
      </w:pPr>
      <w:r>
        <w:rPr>
          <w:lang w:val="pt-BR"/>
        </w:rPr>
        <w:t xml:space="preserve">A construção da empresa começou em 2022, e a finalização da obra está planejada para </w:t>
      </w:r>
      <w:proofErr w:type="gramStart"/>
      <w:r>
        <w:rPr>
          <w:lang w:val="pt-BR"/>
        </w:rPr>
        <w:t>Junho</w:t>
      </w:r>
      <w:proofErr w:type="gramEnd"/>
      <w:r>
        <w:rPr>
          <w:lang w:val="pt-BR"/>
        </w:rPr>
        <w:t xml:space="preserve"> de 2024. Ela está localizada no Setor Hoteleiro Norte, na Asa Norte de Brasília - DF. </w:t>
      </w:r>
    </w:p>
    <w:p w14:paraId="3185A8A4" w14:textId="77777777" w:rsidR="00F11127" w:rsidRDefault="00F11127" w:rsidP="00697D20">
      <w:pPr>
        <w:pStyle w:val="Contedo"/>
        <w:rPr>
          <w:lang w:val="pt-BR"/>
        </w:rPr>
      </w:pPr>
    </w:p>
    <w:p w14:paraId="6E169623" w14:textId="3305B41D" w:rsidR="00F11127" w:rsidRDefault="00F11127" w:rsidP="00F11127">
      <w:pPr>
        <w:pStyle w:val="Ttulo2"/>
        <w:rPr>
          <w:lang w:val="pt-BR"/>
        </w:rPr>
      </w:pPr>
      <w:bookmarkStart w:id="6" w:name="_Toc142839580"/>
      <w:r>
        <w:rPr>
          <w:lang w:val="pt-BR"/>
        </w:rPr>
        <w:t>Hóspedes e Acomodações</w:t>
      </w:r>
      <w:bookmarkEnd w:id="6"/>
    </w:p>
    <w:p w14:paraId="619E6DE5" w14:textId="435EF540" w:rsidR="00697D20" w:rsidRDefault="00156B54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F95C5C">
        <w:rPr>
          <w:lang w:val="pt-BR"/>
        </w:rPr>
        <w:t>pousada</w:t>
      </w:r>
      <w:r>
        <w:rPr>
          <w:lang w:val="pt-BR"/>
        </w:rPr>
        <w:t xml:space="preserve"> conta com 30 quartos (divididos em: </w:t>
      </w:r>
      <w:r w:rsidRPr="00156B54">
        <w:rPr>
          <w:lang w:val="pt-BR"/>
        </w:rPr>
        <w:t>8</w:t>
      </w:r>
      <w:r>
        <w:rPr>
          <w:lang w:val="pt-BR"/>
        </w:rPr>
        <w:t xml:space="preserve"> de</w:t>
      </w:r>
      <w:r w:rsidRPr="00156B54">
        <w:rPr>
          <w:lang w:val="pt-BR"/>
        </w:rPr>
        <w:t xml:space="preserve"> solteiro duplo</w:t>
      </w:r>
      <w:r>
        <w:rPr>
          <w:lang w:val="pt-BR"/>
        </w:rPr>
        <w:t>,</w:t>
      </w:r>
      <w:r w:rsidRPr="00156B54">
        <w:rPr>
          <w:lang w:val="pt-BR"/>
        </w:rPr>
        <w:t xml:space="preserve"> 10 </w:t>
      </w:r>
      <w:r>
        <w:rPr>
          <w:lang w:val="pt-BR"/>
        </w:rPr>
        <w:t xml:space="preserve">de </w:t>
      </w:r>
      <w:r w:rsidRPr="00156B54">
        <w:rPr>
          <w:lang w:val="pt-BR"/>
        </w:rPr>
        <w:t>casa</w:t>
      </w:r>
      <w:r>
        <w:rPr>
          <w:lang w:val="pt-BR"/>
        </w:rPr>
        <w:t>is,</w:t>
      </w:r>
      <w:r w:rsidRPr="00156B54">
        <w:rPr>
          <w:lang w:val="pt-BR"/>
        </w:rPr>
        <w:t xml:space="preserve"> 7 dormitório</w:t>
      </w:r>
      <w:r>
        <w:rPr>
          <w:lang w:val="pt-BR"/>
        </w:rPr>
        <w:t>s,</w:t>
      </w:r>
      <w:r w:rsidRPr="00156B54">
        <w:rPr>
          <w:lang w:val="pt-BR"/>
        </w:rPr>
        <w:t xml:space="preserve"> 2 </w:t>
      </w:r>
      <w:r>
        <w:rPr>
          <w:lang w:val="pt-BR"/>
        </w:rPr>
        <w:t xml:space="preserve">para </w:t>
      </w:r>
      <w:r w:rsidRPr="00156B54">
        <w:rPr>
          <w:lang w:val="pt-BR"/>
        </w:rPr>
        <w:t>família</w:t>
      </w:r>
      <w:r>
        <w:rPr>
          <w:lang w:val="pt-BR"/>
        </w:rPr>
        <w:t>s</w:t>
      </w:r>
      <w:r w:rsidRPr="00156B54">
        <w:rPr>
          <w:lang w:val="pt-BR"/>
        </w:rPr>
        <w:t xml:space="preserve"> </w:t>
      </w:r>
      <w:r>
        <w:rPr>
          <w:lang w:val="pt-BR"/>
        </w:rPr>
        <w:t>e</w:t>
      </w:r>
      <w:r w:rsidRPr="00156B54">
        <w:rPr>
          <w:lang w:val="pt-BR"/>
        </w:rPr>
        <w:t xml:space="preserve"> 3 executivo</w:t>
      </w:r>
      <w:r>
        <w:rPr>
          <w:lang w:val="pt-BR"/>
        </w:rPr>
        <w:t xml:space="preserve">s). Além disso, conta com serviços de academia, bar, office </w:t>
      </w:r>
      <w:proofErr w:type="spellStart"/>
      <w:r>
        <w:rPr>
          <w:lang w:val="pt-BR"/>
        </w:rPr>
        <w:t>room</w:t>
      </w:r>
      <w:proofErr w:type="spellEnd"/>
      <w:r>
        <w:rPr>
          <w:lang w:val="pt-BR"/>
        </w:rPr>
        <w:t xml:space="preserve"> e fornecimento de camas extras. </w:t>
      </w:r>
    </w:p>
    <w:p w14:paraId="380C417C" w14:textId="77777777" w:rsidR="00F11127" w:rsidRDefault="00F11127" w:rsidP="00697D20">
      <w:pPr>
        <w:pStyle w:val="Contedo"/>
        <w:rPr>
          <w:lang w:val="pt-BR"/>
        </w:rPr>
      </w:pPr>
    </w:p>
    <w:p w14:paraId="0B7BA258" w14:textId="3C4DB4CE" w:rsidR="00156B54" w:rsidRDefault="00F95C5C" w:rsidP="00697D20">
      <w:pPr>
        <w:pStyle w:val="Contedo"/>
        <w:rPr>
          <w:lang w:val="pt-BR"/>
        </w:rPr>
      </w:pPr>
      <w:r>
        <w:rPr>
          <w:lang w:val="pt-BR"/>
        </w:rPr>
        <w:t>Os hóspedes são divididos em três categorias: desacompanhado (quando viajam sozinhos), convencional (grupos familiares ou de amigos) e executivo (quando viajam a trabalho). Já as formas de hospedagem no hotel são: por meio do site da empresa, por meio de um dos dois sites terceiros de hospedagem, por telefone e pessoalmente.</w:t>
      </w:r>
    </w:p>
    <w:p w14:paraId="6DED305B" w14:textId="77777777" w:rsidR="00697D20" w:rsidRDefault="00697D20" w:rsidP="00697D20">
      <w:pPr>
        <w:pStyle w:val="Contedo"/>
        <w:rPr>
          <w:lang w:val="pt-BR"/>
        </w:rPr>
      </w:pPr>
    </w:p>
    <w:p w14:paraId="77566C03" w14:textId="57FEEAEF" w:rsidR="00F95C5C" w:rsidRDefault="00F95C5C" w:rsidP="00697D20">
      <w:pPr>
        <w:pStyle w:val="Contedo"/>
        <w:rPr>
          <w:lang w:val="pt-BR"/>
        </w:rPr>
      </w:pPr>
    </w:p>
    <w:p w14:paraId="2136BED2" w14:textId="77777777" w:rsidR="00697D20" w:rsidRDefault="00697D20" w:rsidP="00697D20">
      <w:pPr>
        <w:pStyle w:val="Contedo"/>
        <w:rPr>
          <w:lang w:val="pt-BR"/>
        </w:rPr>
      </w:pPr>
    </w:p>
    <w:p w14:paraId="49549850" w14:textId="77777777" w:rsidR="00697D20" w:rsidRDefault="00697D20" w:rsidP="00697D20">
      <w:pPr>
        <w:pStyle w:val="Contedo"/>
        <w:rPr>
          <w:lang w:val="pt-BR"/>
        </w:rPr>
      </w:pPr>
    </w:p>
    <w:p w14:paraId="14BBCD26" w14:textId="77777777" w:rsidR="00697D20" w:rsidRDefault="00697D20" w:rsidP="00697D20">
      <w:pPr>
        <w:pStyle w:val="Contedo"/>
        <w:rPr>
          <w:lang w:val="pt-BR"/>
        </w:rPr>
      </w:pPr>
    </w:p>
    <w:p w14:paraId="10823470" w14:textId="77777777" w:rsidR="00697D20" w:rsidRDefault="00697D20" w:rsidP="00697D20">
      <w:pPr>
        <w:pStyle w:val="Contedo"/>
        <w:rPr>
          <w:lang w:val="pt-BR"/>
        </w:rPr>
      </w:pPr>
    </w:p>
    <w:p w14:paraId="3970CA2E" w14:textId="77777777" w:rsidR="00697D20" w:rsidRDefault="00697D20" w:rsidP="00697D20">
      <w:pPr>
        <w:pStyle w:val="Contedo"/>
        <w:rPr>
          <w:lang w:val="pt-BR"/>
        </w:rPr>
      </w:pPr>
    </w:p>
    <w:p w14:paraId="70D439B1" w14:textId="77777777" w:rsidR="00697D20" w:rsidRDefault="00697D20" w:rsidP="00697D20">
      <w:pPr>
        <w:pStyle w:val="Contedo"/>
        <w:rPr>
          <w:lang w:val="pt-BR"/>
        </w:rPr>
      </w:pPr>
    </w:p>
    <w:p w14:paraId="1D92099A" w14:textId="77777777" w:rsidR="00697D20" w:rsidRDefault="00697D20" w:rsidP="00697D20">
      <w:pPr>
        <w:pStyle w:val="Contedo"/>
        <w:rPr>
          <w:lang w:val="pt-BR"/>
        </w:rPr>
      </w:pPr>
    </w:p>
    <w:p w14:paraId="07FCA581" w14:textId="77777777" w:rsidR="00697D20" w:rsidRDefault="00697D20" w:rsidP="00697D20">
      <w:pPr>
        <w:pStyle w:val="Contedo"/>
        <w:rPr>
          <w:lang w:val="pt-BR"/>
        </w:rPr>
      </w:pPr>
    </w:p>
    <w:p w14:paraId="1A7D8E6A" w14:textId="77777777" w:rsidR="00697D20" w:rsidRDefault="00697D20" w:rsidP="00697D20">
      <w:pPr>
        <w:pStyle w:val="Contedo"/>
        <w:rPr>
          <w:lang w:val="pt-BR"/>
        </w:rPr>
      </w:pPr>
    </w:p>
    <w:p w14:paraId="23372A0F" w14:textId="77777777" w:rsidR="00697D20" w:rsidRDefault="00697D20" w:rsidP="00697D20">
      <w:pPr>
        <w:pStyle w:val="Contedo"/>
        <w:rPr>
          <w:lang w:val="pt-BR"/>
        </w:rPr>
      </w:pPr>
    </w:p>
    <w:p w14:paraId="625FC5C7" w14:textId="77777777" w:rsidR="00697D20" w:rsidRDefault="00697D20" w:rsidP="00697D20">
      <w:pPr>
        <w:pStyle w:val="Contedo"/>
        <w:rPr>
          <w:lang w:val="pt-BR"/>
        </w:rPr>
      </w:pPr>
    </w:p>
    <w:p w14:paraId="405D5DBE" w14:textId="77777777" w:rsidR="00697D20" w:rsidRDefault="00697D20" w:rsidP="00697D20">
      <w:pPr>
        <w:pStyle w:val="Contedo"/>
        <w:rPr>
          <w:lang w:val="pt-BR"/>
        </w:rPr>
      </w:pPr>
    </w:p>
    <w:p w14:paraId="73C710CD" w14:textId="77777777" w:rsidR="00697D20" w:rsidRDefault="00697D20" w:rsidP="00697D20">
      <w:pPr>
        <w:pStyle w:val="Contedo"/>
        <w:rPr>
          <w:lang w:val="pt-BR"/>
        </w:rPr>
      </w:pPr>
    </w:p>
    <w:p w14:paraId="44603302" w14:textId="77777777" w:rsidR="00697D20" w:rsidRDefault="00697D20" w:rsidP="00697D20">
      <w:pPr>
        <w:pStyle w:val="Contedo"/>
        <w:rPr>
          <w:lang w:val="pt-BR"/>
        </w:rPr>
      </w:pPr>
    </w:p>
    <w:p w14:paraId="27826568" w14:textId="77777777" w:rsidR="00697D20" w:rsidRDefault="00697D20" w:rsidP="00697D20">
      <w:pPr>
        <w:pStyle w:val="Contedo"/>
        <w:rPr>
          <w:lang w:val="pt-BR"/>
        </w:rPr>
      </w:pPr>
    </w:p>
    <w:p w14:paraId="4EC34984" w14:textId="77777777" w:rsidR="00697D20" w:rsidRDefault="00697D20" w:rsidP="00697D20">
      <w:pPr>
        <w:pStyle w:val="Contedo"/>
        <w:rPr>
          <w:lang w:val="pt-BR"/>
        </w:rPr>
      </w:pPr>
    </w:p>
    <w:p w14:paraId="48E8AE22" w14:textId="77777777" w:rsidR="00697D20" w:rsidRDefault="00697D20" w:rsidP="00697D20">
      <w:pPr>
        <w:pStyle w:val="Contedo"/>
        <w:rPr>
          <w:lang w:val="pt-BR"/>
        </w:rPr>
      </w:pPr>
    </w:p>
    <w:p w14:paraId="7513014E" w14:textId="77777777" w:rsidR="00697D20" w:rsidRDefault="00697D20" w:rsidP="00697D20">
      <w:pPr>
        <w:pStyle w:val="Contedo"/>
        <w:rPr>
          <w:lang w:val="pt-BR"/>
        </w:rPr>
      </w:pPr>
    </w:p>
    <w:p w14:paraId="4D5B760D" w14:textId="77777777" w:rsidR="00697D20" w:rsidRDefault="00697D20" w:rsidP="00697D20">
      <w:pPr>
        <w:pStyle w:val="Contedo"/>
        <w:rPr>
          <w:lang w:val="pt-BR"/>
        </w:rPr>
      </w:pPr>
    </w:p>
    <w:p w14:paraId="71BA8553" w14:textId="24362423" w:rsidR="00697D20" w:rsidRDefault="00F11127" w:rsidP="00F11127">
      <w:pPr>
        <w:pStyle w:val="Ttulo1"/>
        <w:jc w:val="center"/>
        <w:rPr>
          <w:lang w:val="pt-BR"/>
        </w:rPr>
      </w:pPr>
      <w:bookmarkStart w:id="7" w:name="_Toc142839581"/>
      <w:r>
        <w:rPr>
          <w:lang w:val="pt-BR"/>
        </w:rPr>
        <w:lastRenderedPageBreak/>
        <w:t>Levantamento de Requisitos</w:t>
      </w:r>
      <w:bookmarkEnd w:id="7"/>
    </w:p>
    <w:p w14:paraId="700106D4" w14:textId="77777777" w:rsidR="00697D20" w:rsidRDefault="00697D20" w:rsidP="00697D20">
      <w:pPr>
        <w:pStyle w:val="Contedo"/>
        <w:rPr>
          <w:lang w:val="pt-BR"/>
        </w:rPr>
      </w:pPr>
    </w:p>
    <w:p w14:paraId="474C1122" w14:textId="0F11428D" w:rsidR="00697D20" w:rsidRDefault="001C124C" w:rsidP="00697D20">
      <w:pPr>
        <w:pStyle w:val="Contedo"/>
        <w:rPr>
          <w:lang w:val="pt-BR"/>
        </w:rPr>
      </w:pPr>
      <w:r>
        <w:rPr>
          <w:lang w:val="pt-BR"/>
        </w:rPr>
        <w:t xml:space="preserve">A Pousada deseja um sistema onde ela possa ter um controle sobre quais são os tipos de clientes mais frequentes, os quartos mais utilizados, o tempo de estadia, os motivos de cancelamento de reserva, as avaliações, as principais formas de reserva, os serviços mais utilizados e, caso haja, as várias hospedagens de um mesmo cliente. </w:t>
      </w:r>
    </w:p>
    <w:p w14:paraId="6E6959D9" w14:textId="77777777" w:rsidR="00697D20" w:rsidRDefault="00697D20" w:rsidP="00697D20">
      <w:pPr>
        <w:pStyle w:val="Contedo"/>
        <w:rPr>
          <w:lang w:val="pt-BR"/>
        </w:rPr>
      </w:pPr>
    </w:p>
    <w:p w14:paraId="17FE3CD5" w14:textId="7DC4B847" w:rsidR="00697D20" w:rsidRDefault="001C124C" w:rsidP="001C124C">
      <w:pPr>
        <w:pStyle w:val="Ttulo2"/>
        <w:rPr>
          <w:lang w:val="pt-BR"/>
        </w:rPr>
      </w:pPr>
      <w:bookmarkStart w:id="8" w:name="_Toc142839582"/>
      <w:r>
        <w:rPr>
          <w:lang w:val="pt-BR"/>
        </w:rPr>
        <w:t>Regras de negócio</w:t>
      </w:r>
      <w:bookmarkEnd w:id="8"/>
    </w:p>
    <w:p w14:paraId="16004C79" w14:textId="323F339F" w:rsidR="00E4013E" w:rsidRDefault="001C124C" w:rsidP="00697D20">
      <w:pPr>
        <w:pStyle w:val="Contedo"/>
        <w:rPr>
          <w:lang w:val="pt-BR"/>
        </w:rPr>
      </w:pPr>
      <w:r>
        <w:rPr>
          <w:lang w:val="pt-BR"/>
        </w:rPr>
        <w:t>Após longas conversas com o cliente, o analista de requisitos chegou nas seguintes regras:</w:t>
      </w:r>
    </w:p>
    <w:p w14:paraId="3B46F7B9" w14:textId="77427A37" w:rsidR="00697D20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funcionário só pode exercer uma função e possui um deposito bancário.</w:t>
      </w:r>
    </w:p>
    <w:p w14:paraId="1255D5C8" w14:textId="4469AB06" w:rsidR="00DF0967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Apenas os funcionários “Recepcionista” e “Gerente” podem realizar uma reserva.</w:t>
      </w:r>
    </w:p>
    <w:p w14:paraId="0639D0D6" w14:textId="6AABD197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Uma reserva pode </w:t>
      </w:r>
      <w:r w:rsidR="00DF0967">
        <w:rPr>
          <w:lang w:val="pt-BR"/>
        </w:rPr>
        <w:t>solicitar</w:t>
      </w:r>
      <w:r>
        <w:rPr>
          <w:lang w:val="pt-BR"/>
        </w:rPr>
        <w:t xml:space="preserve"> nenhum ou </w:t>
      </w:r>
      <w:r w:rsidR="00DF0967">
        <w:rPr>
          <w:lang w:val="pt-BR"/>
        </w:rPr>
        <w:t>vários</w:t>
      </w:r>
      <w:r>
        <w:rPr>
          <w:lang w:val="pt-BR"/>
        </w:rPr>
        <w:t xml:space="preserve"> serviços.</w:t>
      </w:r>
    </w:p>
    <w:p w14:paraId="3F31C513" w14:textId="2F89A763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Academia e Office Room só são pagos uma vez (o cliente pode usar quantas vezes desejar).</w:t>
      </w:r>
    </w:p>
    <w:p w14:paraId="03B75FF9" w14:textId="67717B2E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 reserva deve informar: o tipo de pagamento, a forma de reserva e o motivo do cancelamento</w:t>
      </w:r>
      <w:r w:rsidR="00DF0967">
        <w:rPr>
          <w:lang w:val="pt-BR"/>
        </w:rPr>
        <w:t>, quarto reservado e funcionário responsável pela reserva</w:t>
      </w:r>
      <w:r>
        <w:rPr>
          <w:lang w:val="pt-BR"/>
        </w:rPr>
        <w:t>.</w:t>
      </w:r>
    </w:p>
    <w:p w14:paraId="46313B4D" w14:textId="5D1687EE" w:rsidR="00DF0967" w:rsidRDefault="00EF418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 reserva deve ser feita por apenas um hóspede, sendo este um dos hóspedes da estadia.</w:t>
      </w:r>
    </w:p>
    <w:p w14:paraId="11F9569F" w14:textId="34E48446" w:rsidR="00EF418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reserva</w:t>
      </w:r>
      <w:r w:rsidR="00DF0967">
        <w:rPr>
          <w:lang w:val="pt-BR"/>
        </w:rPr>
        <w:t xml:space="preserve"> não cancelada</w:t>
      </w:r>
      <w:r>
        <w:rPr>
          <w:lang w:val="pt-BR"/>
        </w:rPr>
        <w:t xml:space="preserve"> </w:t>
      </w:r>
      <w:r w:rsidR="00EF418E">
        <w:rPr>
          <w:lang w:val="pt-BR"/>
        </w:rPr>
        <w:t>pode ter várias avaliações, desde que pertençam a tipos diferentes.</w:t>
      </w:r>
    </w:p>
    <w:p w14:paraId="3D4F8BEB" w14:textId="513E462A" w:rsidR="00697D20" w:rsidRDefault="00EF418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Cada avaliação levará em conta </w:t>
      </w:r>
      <w:r w:rsidRPr="00EF418E">
        <w:rPr>
          <w:lang w:val="pt-BR"/>
        </w:rPr>
        <w:t>localização, comodidade, limpeza, custo-benefício, conforto</w:t>
      </w:r>
      <w:r>
        <w:rPr>
          <w:lang w:val="pt-BR"/>
        </w:rPr>
        <w:t xml:space="preserve"> e tratamento dos </w:t>
      </w:r>
      <w:r w:rsidRPr="00EF418E">
        <w:rPr>
          <w:lang w:val="pt-BR"/>
        </w:rPr>
        <w:t>funcionários</w:t>
      </w:r>
      <w:r>
        <w:rPr>
          <w:lang w:val="pt-BR"/>
        </w:rPr>
        <w:t>, pontuando de 0 a 10</w:t>
      </w:r>
      <w:r w:rsidR="00DF0967">
        <w:rPr>
          <w:lang w:val="pt-BR"/>
        </w:rPr>
        <w:t>.</w:t>
      </w:r>
    </w:p>
    <w:p w14:paraId="2EFC269C" w14:textId="766B7FCD" w:rsidR="00697D20" w:rsidRDefault="00DF0967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quarto possui apenas uma categoria.</w:t>
      </w:r>
    </w:p>
    <w:p w14:paraId="3E3AF7C5" w14:textId="3692B7CE" w:rsidR="00697D20" w:rsidRDefault="00DF0967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estadia pode conter vários hóspede, desde que um deles seja o responsável pela reserva.</w:t>
      </w:r>
    </w:p>
    <w:p w14:paraId="71C333A1" w14:textId="77777777" w:rsidR="00697D20" w:rsidRDefault="00697D20" w:rsidP="00697D20">
      <w:pPr>
        <w:pStyle w:val="Contedo"/>
        <w:rPr>
          <w:lang w:val="pt-BR"/>
        </w:rPr>
      </w:pPr>
    </w:p>
    <w:p w14:paraId="7733F8B3" w14:textId="63A707F2" w:rsidR="00697D20" w:rsidRDefault="00C21204" w:rsidP="00C21204">
      <w:pPr>
        <w:pStyle w:val="Ttulo2"/>
        <w:rPr>
          <w:lang w:val="pt-BR"/>
        </w:rPr>
      </w:pPr>
      <w:bookmarkStart w:id="9" w:name="_Toc142839583"/>
      <w:r>
        <w:rPr>
          <w:lang w:val="pt-BR"/>
        </w:rPr>
        <w:t>Lista de entidades</w:t>
      </w:r>
      <w:bookmarkEnd w:id="9"/>
    </w:p>
    <w:p w14:paraId="37C5E9A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  <w:sectPr w:rsidR="00C21204" w:rsidSect="00AB02A7">
          <w:headerReference w:type="default" r:id="rId9"/>
          <w:footerReference w:type="default" r:id="rId10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</w:p>
    <w:p w14:paraId="467FB4B5" w14:textId="5AC9E5E2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 w:rsidRPr="00C21204">
        <w:rPr>
          <w:lang w:val="pt-BR"/>
        </w:rPr>
        <w:t>Avaliacao</w:t>
      </w:r>
      <w:proofErr w:type="spellEnd"/>
      <w:r w:rsidRPr="00C21204">
        <w:rPr>
          <w:lang w:val="pt-BR"/>
        </w:rPr>
        <w:t>.</w:t>
      </w:r>
    </w:p>
    <w:p w14:paraId="1D678606" w14:textId="5C46CF6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Deposito_funcionario</w:t>
      </w:r>
      <w:proofErr w:type="spellEnd"/>
      <w:r>
        <w:rPr>
          <w:lang w:val="pt-BR"/>
        </w:rPr>
        <w:t>.</w:t>
      </w:r>
    </w:p>
    <w:p w14:paraId="3ACB380E" w14:textId="47DACE1B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Endereco_pessoa</w:t>
      </w:r>
      <w:proofErr w:type="spellEnd"/>
      <w:r>
        <w:rPr>
          <w:lang w:val="pt-BR"/>
        </w:rPr>
        <w:t>.</w:t>
      </w:r>
    </w:p>
    <w:p w14:paraId="5D554451" w14:textId="6E301AC4" w:rsidR="00697D20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Funcao_funionario</w:t>
      </w:r>
      <w:proofErr w:type="spellEnd"/>
      <w:r>
        <w:rPr>
          <w:lang w:val="pt-BR"/>
        </w:rPr>
        <w:t>.</w:t>
      </w:r>
    </w:p>
    <w:p w14:paraId="554BFC07" w14:textId="72530EDD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Funcionario</w:t>
      </w:r>
      <w:proofErr w:type="spellEnd"/>
      <w:r>
        <w:rPr>
          <w:lang w:val="pt-BR"/>
        </w:rPr>
        <w:t>.</w:t>
      </w:r>
    </w:p>
    <w:p w14:paraId="239E308E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Hospede.</w:t>
      </w:r>
    </w:p>
    <w:p w14:paraId="221B1F9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Quarto.</w:t>
      </w:r>
    </w:p>
    <w:p w14:paraId="5209485F" w14:textId="3C4F17D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Reserva.</w:t>
      </w:r>
    </w:p>
    <w:p w14:paraId="0EF71672" w14:textId="2FBC9546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Servico</w:t>
      </w:r>
      <w:proofErr w:type="spellEnd"/>
      <w:r>
        <w:rPr>
          <w:lang w:val="pt-BR"/>
        </w:rPr>
        <w:t>.</w:t>
      </w:r>
    </w:p>
    <w:p w14:paraId="19901C53" w14:textId="269E7EBE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Telefone_pessoa</w:t>
      </w:r>
      <w:proofErr w:type="spellEnd"/>
      <w:r>
        <w:rPr>
          <w:lang w:val="pt-BR"/>
        </w:rPr>
        <w:t>.</w:t>
      </w:r>
    </w:p>
    <w:p w14:paraId="5518E8C1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Tipo_cancelamento</w:t>
      </w:r>
      <w:proofErr w:type="spellEnd"/>
      <w:r>
        <w:rPr>
          <w:lang w:val="pt-BR"/>
        </w:rPr>
        <w:t>.</w:t>
      </w:r>
    </w:p>
    <w:p w14:paraId="0696ACA6" w14:textId="2BF362A8" w:rsidR="00042975" w:rsidRDefault="00042975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Tipo_contato</w:t>
      </w:r>
      <w:proofErr w:type="spellEnd"/>
      <w:r>
        <w:rPr>
          <w:lang w:val="pt-BR"/>
        </w:rPr>
        <w:t>.</w:t>
      </w:r>
    </w:p>
    <w:p w14:paraId="6FAACCAC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Tipo_hospede</w:t>
      </w:r>
      <w:proofErr w:type="spellEnd"/>
      <w:r>
        <w:rPr>
          <w:lang w:val="pt-BR"/>
        </w:rPr>
        <w:t>.</w:t>
      </w:r>
    </w:p>
    <w:p w14:paraId="067ACAA3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Tipo_quarto</w:t>
      </w:r>
      <w:proofErr w:type="spellEnd"/>
      <w:r>
        <w:rPr>
          <w:lang w:val="pt-BR"/>
        </w:rPr>
        <w:t>.</w:t>
      </w:r>
    </w:p>
    <w:p w14:paraId="4919F940" w14:textId="290324B0" w:rsidR="00C21204" w:rsidRPr="00042975" w:rsidRDefault="00C21204" w:rsidP="00042975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Tipo_pagamento</w:t>
      </w:r>
      <w:proofErr w:type="spellEnd"/>
      <w:r w:rsidRPr="00042975">
        <w:rPr>
          <w:lang w:val="pt-BR"/>
        </w:rPr>
        <w:t>.</w:t>
      </w:r>
    </w:p>
    <w:p w14:paraId="3EA0FD96" w14:textId="77777777" w:rsidR="00C21204" w:rsidRDefault="00C21204" w:rsidP="00697D20">
      <w:pPr>
        <w:pStyle w:val="Contedo"/>
        <w:rPr>
          <w:lang w:val="pt-BR"/>
        </w:rPr>
        <w:sectPr w:rsidR="00C21204" w:rsidSect="00C21204">
          <w:type w:val="continuous"/>
          <w:pgSz w:w="11906" w:h="16838" w:code="9"/>
          <w:pgMar w:top="720" w:right="936" w:bottom="720" w:left="936" w:header="0" w:footer="289" w:gutter="0"/>
          <w:pgNumType w:start="1"/>
          <w:cols w:num="2" w:space="720"/>
          <w:docGrid w:linePitch="382"/>
        </w:sectPr>
      </w:pPr>
    </w:p>
    <w:p w14:paraId="7CE990C9" w14:textId="55CE2BDF" w:rsidR="00697D20" w:rsidRDefault="00C21204" w:rsidP="00C21204">
      <w:pPr>
        <w:pStyle w:val="Ttulo3"/>
        <w:rPr>
          <w:lang w:val="pt-BR"/>
        </w:rPr>
      </w:pPr>
      <w:bookmarkStart w:id="10" w:name="_Hlk141794265"/>
      <w:bookmarkStart w:id="11" w:name="_Toc142839584"/>
      <w:r>
        <w:rPr>
          <w:lang w:val="pt-BR"/>
        </w:rPr>
        <w:lastRenderedPageBreak/>
        <w:t>Associativas</w:t>
      </w:r>
      <w:bookmarkEnd w:id="11"/>
    </w:p>
    <w:p w14:paraId="0284F5F1" w14:textId="10BB7ACC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r>
        <w:rPr>
          <w:lang w:val="pt-BR"/>
        </w:rPr>
        <w:t>Estadia.</w:t>
      </w:r>
    </w:p>
    <w:p w14:paraId="76B79A2C" w14:textId="17666F90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Hospede_class</w:t>
      </w:r>
      <w:r w:rsidR="003B46BB">
        <w:rPr>
          <w:lang w:val="pt-BR"/>
        </w:rPr>
        <w:t>e</w:t>
      </w:r>
      <w:proofErr w:type="spellEnd"/>
      <w:r>
        <w:rPr>
          <w:lang w:val="pt-BR"/>
        </w:rPr>
        <w:t>.</w:t>
      </w:r>
    </w:p>
    <w:p w14:paraId="6461DCB6" w14:textId="1795BE13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Reserva_servico</w:t>
      </w:r>
      <w:proofErr w:type="spellEnd"/>
      <w:r>
        <w:rPr>
          <w:lang w:val="pt-BR"/>
        </w:rPr>
        <w:t>.</w:t>
      </w:r>
    </w:p>
    <w:bookmarkEnd w:id="10"/>
    <w:p w14:paraId="4F7F5852" w14:textId="77777777" w:rsidR="00697D20" w:rsidRDefault="00697D20" w:rsidP="00697D20">
      <w:pPr>
        <w:pStyle w:val="Contedo"/>
        <w:rPr>
          <w:lang w:val="pt-BR"/>
        </w:rPr>
      </w:pPr>
    </w:p>
    <w:p w14:paraId="46165988" w14:textId="484BC496" w:rsidR="00697D20" w:rsidRDefault="00C21204" w:rsidP="00C21204">
      <w:pPr>
        <w:pStyle w:val="Ttulo2"/>
        <w:rPr>
          <w:lang w:val="pt-BR"/>
        </w:rPr>
      </w:pPr>
      <w:bookmarkStart w:id="12" w:name="_Toc142839585"/>
      <w:r>
        <w:rPr>
          <w:lang w:val="pt-BR"/>
        </w:rPr>
        <w:t>Lista de atributos</w:t>
      </w:r>
      <w:bookmarkEnd w:id="12"/>
    </w:p>
    <w:p w14:paraId="67C3433B" w14:textId="4B6DE390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Avaliacao</w:t>
      </w:r>
      <w:proofErr w:type="spellEnd"/>
      <w:r w:rsidR="00C73A4C">
        <w:rPr>
          <w:lang w:val="pt-BR"/>
        </w:rPr>
        <w:t xml:space="preserve">: </w:t>
      </w:r>
      <w:proofErr w:type="spellStart"/>
      <w:r w:rsidR="00C73A4C">
        <w:rPr>
          <w:lang w:val="pt-BR"/>
        </w:rPr>
        <w:t>tipo_</w:t>
      </w:r>
      <w:r w:rsidR="00042975">
        <w:rPr>
          <w:lang w:val="pt-BR"/>
        </w:rPr>
        <w:t>contato</w:t>
      </w:r>
      <w:proofErr w:type="spellEnd"/>
      <w:r w:rsidR="00C73A4C">
        <w:rPr>
          <w:lang w:val="pt-BR"/>
        </w:rPr>
        <w:t xml:space="preserve">, </w:t>
      </w:r>
      <w:proofErr w:type="spellStart"/>
      <w:r w:rsidR="00C73A4C" w:rsidRPr="00C73A4C">
        <w:rPr>
          <w:lang w:val="pt-BR"/>
        </w:rPr>
        <w:t>id_reserva</w:t>
      </w:r>
      <w:proofErr w:type="spellEnd"/>
      <w:r w:rsidR="00C73A4C" w:rsidRPr="00C73A4C">
        <w:rPr>
          <w:lang w:val="pt-BR"/>
        </w:rPr>
        <w:t xml:space="preserve">, localização, comodidade, limpeza, </w:t>
      </w:r>
      <w:proofErr w:type="spellStart"/>
      <w:r w:rsidR="00C73A4C" w:rsidRPr="00C73A4C">
        <w:rPr>
          <w:lang w:val="pt-BR"/>
        </w:rPr>
        <w:t>custo</w:t>
      </w:r>
      <w:r w:rsidR="00C73A4C">
        <w:rPr>
          <w:lang w:val="pt-BR"/>
        </w:rPr>
        <w:t>_</w:t>
      </w:r>
      <w:r w:rsidR="00C73A4C" w:rsidRPr="00C73A4C">
        <w:rPr>
          <w:lang w:val="pt-BR"/>
        </w:rPr>
        <w:t>benefício</w:t>
      </w:r>
      <w:proofErr w:type="spellEnd"/>
      <w:r w:rsidR="00C73A4C" w:rsidRPr="00C73A4C">
        <w:rPr>
          <w:lang w:val="pt-BR"/>
        </w:rPr>
        <w:t>, conforto, funcionários</w:t>
      </w:r>
      <w:r w:rsidR="00C73A4C">
        <w:rPr>
          <w:lang w:val="pt-BR"/>
        </w:rPr>
        <w:t>.</w:t>
      </w:r>
    </w:p>
    <w:p w14:paraId="48F70D71" w14:textId="621AA8D3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Deposito_funcionario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>
        <w:rPr>
          <w:lang w:val="pt-BR"/>
        </w:rPr>
        <w:t>id_deposito</w:t>
      </w:r>
      <w:proofErr w:type="spellEnd"/>
      <w:r w:rsid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</w:t>
      </w:r>
      <w:r w:rsidR="00787742">
        <w:rPr>
          <w:lang w:val="pt-BR"/>
        </w:rPr>
        <w:t>o</w:t>
      </w:r>
      <w:r w:rsidR="00787742" w:rsidRPr="00787742">
        <w:rPr>
          <w:lang w:val="pt-BR"/>
        </w:rPr>
        <w:t>digo_</w:t>
      </w:r>
      <w:proofErr w:type="gramStart"/>
      <w:r w:rsidR="00787742" w:rsidRPr="00787742">
        <w:rPr>
          <w:lang w:val="pt-BR"/>
        </w:rPr>
        <w:t>agencia</w:t>
      </w:r>
      <w:proofErr w:type="spellEnd"/>
      <w:proofErr w:type="gramEnd"/>
      <w:r w:rsidR="00787742" w:rsidRPr="00787742">
        <w:rPr>
          <w:lang w:val="pt-BR"/>
        </w:rPr>
        <w:t xml:space="preserve">, </w:t>
      </w:r>
      <w:proofErr w:type="spellStart"/>
      <w:r w:rsidR="00460AFB" w:rsidRPr="00787742">
        <w:rPr>
          <w:lang w:val="pt-BR"/>
        </w:rPr>
        <w:t>numero_conta</w:t>
      </w:r>
      <w:proofErr w:type="spellEnd"/>
      <w:r w:rsidR="00460AFB" w:rsidRPr="00787742">
        <w:rPr>
          <w:lang w:val="pt-BR"/>
        </w:rPr>
        <w:t>,</w:t>
      </w:r>
      <w:r w:rsidR="008C3AB8">
        <w:rPr>
          <w:lang w:val="pt-BR"/>
        </w:rPr>
        <w:t xml:space="preserve"> </w:t>
      </w:r>
      <w:proofErr w:type="spellStart"/>
      <w:r w:rsidR="008C3AB8">
        <w:rPr>
          <w:lang w:val="pt-BR"/>
        </w:rPr>
        <w:t>tipo_conta</w:t>
      </w:r>
      <w:proofErr w:type="spellEnd"/>
      <w:r w:rsidR="008C3AB8">
        <w:rPr>
          <w:lang w:val="pt-BR"/>
        </w:rPr>
        <w:t>,</w:t>
      </w:r>
      <w:r w:rsidR="00460AFB" w:rsidRPr="00787742">
        <w:rPr>
          <w:lang w:val="pt-BR"/>
        </w:rPr>
        <w:t xml:space="preserve"> </w:t>
      </w:r>
      <w:proofErr w:type="spellStart"/>
      <w:r w:rsidR="00787742" w:rsidRPr="00787742">
        <w:rPr>
          <w:lang w:val="pt-BR"/>
        </w:rPr>
        <w:t>nome_banco</w:t>
      </w:r>
      <w:proofErr w:type="spellEnd"/>
      <w:r w:rsidR="00C73A4C" w:rsidRPr="00C73A4C">
        <w:rPr>
          <w:lang w:val="pt-BR"/>
        </w:rPr>
        <w:t>.</w:t>
      </w:r>
    </w:p>
    <w:p w14:paraId="79169D26" w14:textId="00CA624C" w:rsidR="00264410" w:rsidRPr="00C21204" w:rsidRDefault="00264410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Endereco_pessoa</w:t>
      </w:r>
      <w:proofErr w:type="spellEnd"/>
      <w:r>
        <w:rPr>
          <w:lang w:val="pt-BR"/>
        </w:rPr>
        <w:t xml:space="preserve">; </w:t>
      </w:r>
      <w:proofErr w:type="spellStart"/>
      <w:r>
        <w:rPr>
          <w:lang w:val="pt-BR"/>
        </w:rPr>
        <w:t>id_endereco</w:t>
      </w:r>
      <w:proofErr w:type="spellEnd"/>
      <w:r>
        <w:rPr>
          <w:lang w:val="pt-BR"/>
        </w:rPr>
        <w:t>,</w:t>
      </w:r>
      <w:r w:rsidR="004E3F76">
        <w:rPr>
          <w:lang w:val="pt-BR"/>
        </w:rPr>
        <w:t xml:space="preserve"> país,</w:t>
      </w:r>
      <w:r>
        <w:rPr>
          <w:lang w:val="pt-BR"/>
        </w:rPr>
        <w:t xml:space="preserve"> </w:t>
      </w:r>
      <w:r w:rsidR="004B6EBB">
        <w:rPr>
          <w:lang w:val="pt-BR"/>
        </w:rPr>
        <w:t>estado, cidade</w:t>
      </w:r>
      <w:r w:rsidR="004E3F76">
        <w:rPr>
          <w:lang w:val="pt-BR"/>
        </w:rPr>
        <w:t>, bairro</w:t>
      </w:r>
      <w:r w:rsidR="009A5A0C">
        <w:rPr>
          <w:lang w:val="pt-BR"/>
        </w:rPr>
        <w:t>, rua, número, complemento, cep</w:t>
      </w:r>
      <w:r w:rsidR="00610B63">
        <w:rPr>
          <w:lang w:val="pt-BR"/>
        </w:rPr>
        <w:t xml:space="preserve">, </w:t>
      </w:r>
      <w:proofErr w:type="spellStart"/>
      <w:r w:rsidR="00610B63">
        <w:rPr>
          <w:lang w:val="pt-BR"/>
        </w:rPr>
        <w:t>observacao</w:t>
      </w:r>
      <w:proofErr w:type="spellEnd"/>
      <w:r w:rsidR="009A5A0C">
        <w:rPr>
          <w:lang w:val="pt-BR"/>
        </w:rPr>
        <w:t>.</w:t>
      </w:r>
    </w:p>
    <w:p w14:paraId="48CB8E2E" w14:textId="39F1F28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Funcao_funionario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>
        <w:rPr>
          <w:lang w:val="pt-BR"/>
        </w:rPr>
        <w:t>id_funcao</w:t>
      </w:r>
      <w:proofErr w:type="spellEnd"/>
      <w:r w:rsidR="00787742">
        <w:rPr>
          <w:lang w:val="pt-BR"/>
        </w:rPr>
        <w:t xml:space="preserve">, </w:t>
      </w:r>
      <w:proofErr w:type="spellStart"/>
      <w:r w:rsidR="00787742">
        <w:rPr>
          <w:lang w:val="pt-BR"/>
        </w:rPr>
        <w:t>nome_funcao</w:t>
      </w:r>
      <w:proofErr w:type="spellEnd"/>
      <w:r w:rsidR="00C73A4C" w:rsidRPr="00C73A4C">
        <w:rPr>
          <w:lang w:val="pt-BR"/>
        </w:rPr>
        <w:t>.</w:t>
      </w:r>
    </w:p>
    <w:p w14:paraId="441A444A" w14:textId="32C8424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Funcionario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 w:rsidRPr="00787742">
        <w:rPr>
          <w:lang w:val="pt-BR"/>
        </w:rPr>
        <w:t>id</w:t>
      </w:r>
      <w:r w:rsidR="00787742">
        <w:rPr>
          <w:lang w:val="pt-BR"/>
        </w:rPr>
        <w:t>_funcionario</w:t>
      </w:r>
      <w:proofErr w:type="spellEnd"/>
      <w:r w:rsidR="00787742" w:rsidRPr="00787742">
        <w:rPr>
          <w:lang w:val="pt-BR"/>
        </w:rPr>
        <w:t xml:space="preserve">, nome, sobrenome, </w:t>
      </w:r>
      <w:proofErr w:type="spellStart"/>
      <w:r w:rsidR="00787742" w:rsidRPr="00787742">
        <w:rPr>
          <w:lang w:val="pt-BR"/>
        </w:rPr>
        <w:t>dt_nascimento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cpf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rg</w:t>
      </w:r>
      <w:proofErr w:type="spellEnd"/>
      <w:r w:rsidR="00787742" w:rsidRPr="00787742">
        <w:rPr>
          <w:lang w:val="pt-BR"/>
        </w:rPr>
        <w:t xml:space="preserve">, sexo, </w:t>
      </w:r>
      <w:proofErr w:type="spellStart"/>
      <w:r w:rsidR="00787742" w:rsidRPr="00787742">
        <w:rPr>
          <w:lang w:val="pt-BR"/>
        </w:rPr>
        <w:t>email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445279">
        <w:rPr>
          <w:lang w:val="pt-BR"/>
        </w:rPr>
        <w:t>id_telefone</w:t>
      </w:r>
      <w:proofErr w:type="spellEnd"/>
      <w:r w:rsidR="00445279">
        <w:rPr>
          <w:lang w:val="pt-BR"/>
        </w:rPr>
        <w:t xml:space="preserve">, </w:t>
      </w:r>
      <w:proofErr w:type="spellStart"/>
      <w:r w:rsidR="00445279">
        <w:rPr>
          <w:lang w:val="pt-BR"/>
        </w:rPr>
        <w:t>id_endereco</w:t>
      </w:r>
      <w:proofErr w:type="spellEnd"/>
      <w:r w:rsidR="00445279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tipo_funcao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conta_deposito</w:t>
      </w:r>
      <w:proofErr w:type="spellEnd"/>
      <w:r w:rsidR="00C73A4C" w:rsidRPr="00C73A4C">
        <w:rPr>
          <w:lang w:val="pt-BR"/>
        </w:rPr>
        <w:t>.</w:t>
      </w:r>
    </w:p>
    <w:p w14:paraId="3EBAB2F5" w14:textId="4B62B31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Hospede</w:t>
      </w:r>
      <w:r w:rsidR="00C73A4C" w:rsidRPr="00C73A4C">
        <w:rPr>
          <w:lang w:val="pt-BR"/>
        </w:rPr>
        <w:t xml:space="preserve">: </w:t>
      </w:r>
      <w:proofErr w:type="spellStart"/>
      <w:r w:rsidR="00787742" w:rsidRPr="00787742">
        <w:rPr>
          <w:lang w:val="pt-BR"/>
        </w:rPr>
        <w:t>id</w:t>
      </w:r>
      <w:r w:rsidR="00787742">
        <w:rPr>
          <w:lang w:val="pt-BR"/>
        </w:rPr>
        <w:t>_hospede</w:t>
      </w:r>
      <w:proofErr w:type="spellEnd"/>
      <w:r w:rsidR="00787742" w:rsidRPr="00787742">
        <w:rPr>
          <w:lang w:val="pt-BR"/>
        </w:rPr>
        <w:t xml:space="preserve">, nome, sobrenome, </w:t>
      </w:r>
      <w:proofErr w:type="spellStart"/>
      <w:r w:rsidR="00787742" w:rsidRPr="00787742">
        <w:rPr>
          <w:lang w:val="pt-BR"/>
        </w:rPr>
        <w:t>dt_nascimento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cpf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rg</w:t>
      </w:r>
      <w:proofErr w:type="spellEnd"/>
      <w:r w:rsidR="00787742" w:rsidRPr="00787742">
        <w:rPr>
          <w:lang w:val="pt-BR"/>
        </w:rPr>
        <w:t xml:space="preserve">, sexo, </w:t>
      </w:r>
      <w:proofErr w:type="spellStart"/>
      <w:r w:rsidR="00787742" w:rsidRPr="00787742">
        <w:rPr>
          <w:lang w:val="pt-BR"/>
        </w:rPr>
        <w:t>email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445279" w:rsidRPr="00445279">
        <w:rPr>
          <w:lang w:val="pt-BR"/>
        </w:rPr>
        <w:t>id_telefone</w:t>
      </w:r>
      <w:proofErr w:type="spellEnd"/>
      <w:r w:rsidR="00445279" w:rsidRPr="00445279">
        <w:rPr>
          <w:lang w:val="pt-BR"/>
        </w:rPr>
        <w:t xml:space="preserve">, </w:t>
      </w:r>
      <w:proofErr w:type="spellStart"/>
      <w:r w:rsidR="00445279" w:rsidRPr="00445279">
        <w:rPr>
          <w:lang w:val="pt-BR"/>
        </w:rPr>
        <w:t>id_endereco</w:t>
      </w:r>
      <w:proofErr w:type="spellEnd"/>
      <w:r w:rsidR="00462DA0">
        <w:rPr>
          <w:lang w:val="pt-BR"/>
        </w:rPr>
        <w:t>.</w:t>
      </w:r>
    </w:p>
    <w:p w14:paraId="1B70464F" w14:textId="0831C2E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Quarto</w:t>
      </w:r>
      <w:r w:rsidR="00C73A4C" w:rsidRPr="00C73A4C">
        <w:rPr>
          <w:lang w:val="pt-BR"/>
        </w:rPr>
        <w:t xml:space="preserve">: </w:t>
      </w:r>
      <w:proofErr w:type="spellStart"/>
      <w:r w:rsidR="00F64B4D">
        <w:rPr>
          <w:lang w:val="pt-BR"/>
        </w:rPr>
        <w:t>id_quarto</w:t>
      </w:r>
      <w:proofErr w:type="spellEnd"/>
      <w:r w:rsidR="00F64B4D">
        <w:rPr>
          <w:lang w:val="pt-BR"/>
        </w:rPr>
        <w:t xml:space="preserve">, andar, </w:t>
      </w:r>
      <w:proofErr w:type="spellStart"/>
      <w:r w:rsidR="00F64B4D">
        <w:rPr>
          <w:lang w:val="pt-BR"/>
        </w:rPr>
        <w:t>tipo_quarto</w:t>
      </w:r>
      <w:proofErr w:type="spellEnd"/>
      <w:r w:rsidR="00F64B4D">
        <w:rPr>
          <w:lang w:val="pt-BR"/>
        </w:rPr>
        <w:t xml:space="preserve">, camas, </w:t>
      </w:r>
      <w:proofErr w:type="spellStart"/>
      <w:r w:rsidR="00F64B4D">
        <w:rPr>
          <w:lang w:val="pt-BR"/>
        </w:rPr>
        <w:t>valor_diaria</w:t>
      </w:r>
      <w:proofErr w:type="spellEnd"/>
      <w:r w:rsidR="00F64B4D">
        <w:rPr>
          <w:lang w:val="pt-BR"/>
        </w:rPr>
        <w:t>, status</w:t>
      </w:r>
      <w:r w:rsidR="00C73A4C" w:rsidRPr="00C73A4C">
        <w:rPr>
          <w:lang w:val="pt-BR"/>
        </w:rPr>
        <w:t>.</w:t>
      </w:r>
    </w:p>
    <w:p w14:paraId="3D460E5B" w14:textId="5421376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Reserva</w:t>
      </w:r>
      <w:r w:rsidR="00C73A4C" w:rsidRPr="00C73A4C">
        <w:rPr>
          <w:lang w:val="pt-BR"/>
        </w:rPr>
        <w:t xml:space="preserve">: </w:t>
      </w:r>
      <w:proofErr w:type="spellStart"/>
      <w:r w:rsidR="00F64B4D" w:rsidRPr="00F64B4D">
        <w:rPr>
          <w:lang w:val="pt-BR"/>
        </w:rPr>
        <w:t>id</w:t>
      </w:r>
      <w:r w:rsidR="00F64B4D">
        <w:rPr>
          <w:lang w:val="pt-BR"/>
        </w:rPr>
        <w:t>_reserva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96C6F">
        <w:rPr>
          <w:lang w:val="pt-BR"/>
        </w:rPr>
        <w:t>data_</w:t>
      </w:r>
      <w:r w:rsidR="00F64B4D" w:rsidRPr="00F64B4D">
        <w:rPr>
          <w:lang w:val="pt-BR"/>
        </w:rPr>
        <w:t>checkin</w:t>
      </w:r>
      <w:proofErr w:type="spellEnd"/>
      <w:r w:rsidR="00F64B4D" w:rsidRPr="00F64B4D">
        <w:rPr>
          <w:lang w:val="pt-BR"/>
        </w:rPr>
        <w:t>,</w:t>
      </w:r>
      <w:r w:rsidR="00F64B4D">
        <w:rPr>
          <w:lang w:val="pt-BR"/>
        </w:rPr>
        <w:t xml:space="preserve"> </w:t>
      </w:r>
      <w:proofErr w:type="spellStart"/>
      <w:r w:rsidR="00F96C6F">
        <w:rPr>
          <w:lang w:val="pt-BR"/>
        </w:rPr>
        <w:t>data_</w:t>
      </w:r>
      <w:r w:rsidR="00F64B4D" w:rsidRPr="00F64B4D">
        <w:rPr>
          <w:lang w:val="pt-BR"/>
        </w:rPr>
        <w:t>checkout</w:t>
      </w:r>
      <w:proofErr w:type="spellEnd"/>
      <w:r w:rsidR="00F64B4D" w:rsidRPr="00F64B4D">
        <w:rPr>
          <w:lang w:val="pt-BR"/>
        </w:rPr>
        <w:t>,</w:t>
      </w:r>
      <w:r w:rsid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funcionario_checkin</w:t>
      </w:r>
      <w:proofErr w:type="spellEnd"/>
      <w:r w:rsidR="00F64B4D">
        <w:rPr>
          <w:lang w:val="pt-BR"/>
        </w:rPr>
        <w:t>,</w:t>
      </w:r>
      <w:r w:rsidR="00F64B4D" w:rsidRP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funcionario_check</w:t>
      </w:r>
      <w:r w:rsidR="00F64B4D">
        <w:rPr>
          <w:lang w:val="pt-BR"/>
        </w:rPr>
        <w:t>out</w:t>
      </w:r>
      <w:proofErr w:type="spellEnd"/>
      <w:r w:rsidR="00F64B4D">
        <w:rPr>
          <w:lang w:val="pt-BR"/>
        </w:rPr>
        <w:t>,</w:t>
      </w:r>
      <w:r w:rsidR="00F64B4D" w:rsidRP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hospede</w:t>
      </w:r>
      <w:r w:rsidR="00F64B4D">
        <w:rPr>
          <w:lang w:val="pt-BR"/>
        </w:rPr>
        <w:t>_</w:t>
      </w:r>
      <w:r w:rsidR="00F64B4D" w:rsidRPr="00F64B4D">
        <w:rPr>
          <w:lang w:val="pt-BR"/>
        </w:rPr>
        <w:t>principal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proofErr w:type="gramStart"/>
      <w:r w:rsidR="00F64B4D" w:rsidRPr="00F64B4D">
        <w:rPr>
          <w:lang w:val="pt-BR"/>
        </w:rPr>
        <w:t>numero</w:t>
      </w:r>
      <w:proofErr w:type="gramEnd"/>
      <w:r w:rsidR="00F64B4D" w:rsidRPr="00F64B4D">
        <w:rPr>
          <w:lang w:val="pt-BR"/>
        </w:rPr>
        <w:t>_pessoas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2468A6">
        <w:rPr>
          <w:lang w:val="pt-BR"/>
        </w:rPr>
        <w:t>id_</w:t>
      </w:r>
      <w:r w:rsidR="002468A6" w:rsidRPr="00F64B4D">
        <w:rPr>
          <w:lang w:val="pt-BR"/>
        </w:rPr>
        <w:t>quarto</w:t>
      </w:r>
      <w:proofErr w:type="spellEnd"/>
      <w:r w:rsidR="002468A6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tipo_pagamento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tipo_</w:t>
      </w:r>
      <w:r w:rsidR="00042975">
        <w:rPr>
          <w:lang w:val="pt-BR"/>
        </w:rPr>
        <w:t>contato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valor</w:t>
      </w:r>
      <w:r w:rsidR="00F96C6F">
        <w:rPr>
          <w:lang w:val="pt-BR"/>
        </w:rPr>
        <w:t>_total</w:t>
      </w:r>
      <w:proofErr w:type="spellEnd"/>
      <w:r w:rsidR="00F64B4D" w:rsidRPr="00F64B4D">
        <w:rPr>
          <w:lang w:val="pt-BR"/>
        </w:rPr>
        <w:t>, status,</w:t>
      </w:r>
      <w:r w:rsidR="00F64B4D">
        <w:rPr>
          <w:lang w:val="pt-BR"/>
        </w:rPr>
        <w:t xml:space="preserve"> </w:t>
      </w:r>
      <w:r w:rsidR="00F64B4D" w:rsidRPr="00F64B4D">
        <w:rPr>
          <w:lang w:val="pt-BR"/>
        </w:rPr>
        <w:t>cancelamento</w:t>
      </w:r>
      <w:r w:rsidR="00C73A4C" w:rsidRPr="00C73A4C">
        <w:rPr>
          <w:lang w:val="pt-BR"/>
        </w:rPr>
        <w:t>.</w:t>
      </w:r>
    </w:p>
    <w:p w14:paraId="43A181BD" w14:textId="01865C8B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Servico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0F4B6D">
        <w:rPr>
          <w:lang w:val="pt-BR"/>
        </w:rPr>
        <w:t>id_servi</w:t>
      </w:r>
      <w:r w:rsidR="00252CF2">
        <w:rPr>
          <w:lang w:val="pt-BR"/>
        </w:rPr>
        <w:t>c</w:t>
      </w:r>
      <w:r w:rsidR="000F4B6D">
        <w:rPr>
          <w:lang w:val="pt-BR"/>
        </w:rPr>
        <w:t>o</w:t>
      </w:r>
      <w:proofErr w:type="spellEnd"/>
      <w:r w:rsidR="000F4B6D">
        <w:rPr>
          <w:lang w:val="pt-BR"/>
        </w:rPr>
        <w:t>, nome</w:t>
      </w:r>
      <w:r w:rsidR="00C73A4C" w:rsidRPr="00C73A4C">
        <w:rPr>
          <w:lang w:val="pt-BR"/>
        </w:rPr>
        <w:t>.</w:t>
      </w:r>
    </w:p>
    <w:p w14:paraId="4233823A" w14:textId="01C01271" w:rsidR="009A5A0C" w:rsidRPr="00C21204" w:rsidRDefault="009A5A0C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Telefone_pessoa</w:t>
      </w:r>
      <w:proofErr w:type="spellEnd"/>
      <w:r>
        <w:rPr>
          <w:lang w:val="pt-BR"/>
        </w:rPr>
        <w:t xml:space="preserve">: </w:t>
      </w:r>
      <w:proofErr w:type="spellStart"/>
      <w:r>
        <w:rPr>
          <w:lang w:val="pt-BR"/>
        </w:rPr>
        <w:t>id_telefone</w:t>
      </w:r>
      <w:proofErr w:type="spellEnd"/>
      <w:r w:rsidR="00480810">
        <w:rPr>
          <w:lang w:val="pt-BR"/>
        </w:rPr>
        <w:t>,</w:t>
      </w:r>
      <w:r w:rsidR="001A34C5">
        <w:rPr>
          <w:lang w:val="pt-BR"/>
        </w:rPr>
        <w:t xml:space="preserve"> </w:t>
      </w:r>
      <w:proofErr w:type="spellStart"/>
      <w:r w:rsidR="001A34C5">
        <w:rPr>
          <w:lang w:val="pt-BR"/>
        </w:rPr>
        <w:t>codigo_pais</w:t>
      </w:r>
      <w:proofErr w:type="spellEnd"/>
      <w:r w:rsidR="001A34C5">
        <w:rPr>
          <w:lang w:val="pt-BR"/>
        </w:rPr>
        <w:t>,</w:t>
      </w:r>
      <w:r w:rsidR="00480810">
        <w:rPr>
          <w:lang w:val="pt-BR"/>
        </w:rPr>
        <w:t xml:space="preserve"> </w:t>
      </w:r>
      <w:proofErr w:type="spellStart"/>
      <w:r w:rsidR="001A34C5">
        <w:rPr>
          <w:lang w:val="pt-BR"/>
        </w:rPr>
        <w:t>codigo_area</w:t>
      </w:r>
      <w:proofErr w:type="spellEnd"/>
      <w:r w:rsidR="00480810">
        <w:rPr>
          <w:lang w:val="pt-BR"/>
        </w:rPr>
        <w:t>, telefone</w:t>
      </w:r>
      <w:r w:rsidR="00610B63">
        <w:rPr>
          <w:lang w:val="pt-BR"/>
        </w:rPr>
        <w:t xml:space="preserve">, </w:t>
      </w:r>
      <w:proofErr w:type="spellStart"/>
      <w:r w:rsidR="00610B63">
        <w:rPr>
          <w:lang w:val="pt-BR"/>
        </w:rPr>
        <w:t>observacao</w:t>
      </w:r>
      <w:proofErr w:type="spellEnd"/>
      <w:r>
        <w:rPr>
          <w:lang w:val="pt-BR"/>
        </w:rPr>
        <w:t>.</w:t>
      </w:r>
    </w:p>
    <w:p w14:paraId="2BC1F880" w14:textId="3E036120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Tipo_cancelamento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EC58F2">
        <w:rPr>
          <w:lang w:val="pt-BR"/>
        </w:rPr>
        <w:t>id_tp_cancelamento</w:t>
      </w:r>
      <w:proofErr w:type="spellEnd"/>
      <w:r w:rsidR="00EC58F2">
        <w:rPr>
          <w:lang w:val="pt-BR"/>
        </w:rPr>
        <w:t xml:space="preserve">, </w:t>
      </w:r>
      <w:proofErr w:type="spellStart"/>
      <w:r w:rsidR="00EC58F2">
        <w:rPr>
          <w:lang w:val="pt-BR"/>
        </w:rPr>
        <w:t>descricao</w:t>
      </w:r>
      <w:proofErr w:type="spellEnd"/>
      <w:r w:rsidR="00C73A4C" w:rsidRPr="00C73A4C">
        <w:rPr>
          <w:lang w:val="pt-BR"/>
        </w:rPr>
        <w:t>.</w:t>
      </w:r>
    </w:p>
    <w:p w14:paraId="6EBC645A" w14:textId="1F512371" w:rsidR="00042975" w:rsidRPr="00042975" w:rsidRDefault="00042975" w:rsidP="00042975">
      <w:pPr>
        <w:pStyle w:val="PargrafodaLista"/>
        <w:numPr>
          <w:ilvl w:val="0"/>
          <w:numId w:val="4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042975">
        <w:rPr>
          <w:b w:val="0"/>
          <w:color w:val="000000" w:themeColor="text1"/>
          <w:sz w:val="26"/>
          <w:lang w:val="pt-BR"/>
        </w:rPr>
        <w:t>Tipo_contato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Pr="00042975">
        <w:rPr>
          <w:b w:val="0"/>
          <w:color w:val="000000" w:themeColor="text1"/>
          <w:sz w:val="26"/>
          <w:lang w:val="pt-BR"/>
        </w:rPr>
        <w:t>id_tp_contato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Pr="00042975">
        <w:rPr>
          <w:b w:val="0"/>
          <w:color w:val="000000" w:themeColor="text1"/>
          <w:sz w:val="26"/>
          <w:lang w:val="pt-BR"/>
        </w:rPr>
        <w:t>descricao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>.</w:t>
      </w:r>
    </w:p>
    <w:p w14:paraId="4B670BA9" w14:textId="416699B3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Tipo_hospede</w:t>
      </w:r>
      <w:proofErr w:type="spellEnd"/>
      <w:r w:rsidRPr="00C21204">
        <w:rPr>
          <w:lang w:val="pt-BR"/>
        </w:rPr>
        <w:t xml:space="preserve">: </w:t>
      </w:r>
      <w:proofErr w:type="spellStart"/>
      <w:r w:rsidR="00EC58F2">
        <w:rPr>
          <w:lang w:val="pt-BR"/>
        </w:rPr>
        <w:t>id_tp_hospede</w:t>
      </w:r>
      <w:proofErr w:type="spellEnd"/>
      <w:r w:rsidR="00EC58F2">
        <w:rPr>
          <w:lang w:val="pt-BR"/>
        </w:rPr>
        <w:t xml:space="preserve">, </w:t>
      </w:r>
      <w:proofErr w:type="spellStart"/>
      <w:r w:rsidR="00EC58F2">
        <w:rPr>
          <w:lang w:val="pt-BR"/>
        </w:rPr>
        <w:t>descricao</w:t>
      </w:r>
      <w:proofErr w:type="spellEnd"/>
      <w:r w:rsidRPr="00C21204">
        <w:rPr>
          <w:lang w:val="pt-BR"/>
        </w:rPr>
        <w:t>.</w:t>
      </w:r>
    </w:p>
    <w:p w14:paraId="4B371EF9" w14:textId="5CF01DB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Tipo_quarto</w:t>
      </w:r>
      <w:proofErr w:type="spellEnd"/>
      <w:r w:rsidRPr="00C21204">
        <w:rPr>
          <w:lang w:val="pt-BR"/>
        </w:rPr>
        <w:t>:</w:t>
      </w:r>
      <w:r>
        <w:rPr>
          <w:lang w:val="pt-BR"/>
        </w:rPr>
        <w:t xml:space="preserve"> </w:t>
      </w:r>
      <w:proofErr w:type="spellStart"/>
      <w:r w:rsidR="00EC58F2" w:rsidRPr="00EC58F2">
        <w:rPr>
          <w:lang w:val="pt-BR"/>
        </w:rPr>
        <w:t>id_tp_</w:t>
      </w:r>
      <w:r w:rsidR="00EC58F2">
        <w:rPr>
          <w:lang w:val="pt-BR"/>
        </w:rPr>
        <w:t>quarto</w:t>
      </w:r>
      <w:proofErr w:type="spellEnd"/>
      <w:r w:rsidR="00EC58F2" w:rsidRPr="00EC58F2">
        <w:rPr>
          <w:lang w:val="pt-BR"/>
        </w:rPr>
        <w:t xml:space="preserve">, </w:t>
      </w:r>
      <w:proofErr w:type="spellStart"/>
      <w:r w:rsidR="00EC58F2" w:rsidRPr="00EC58F2">
        <w:rPr>
          <w:lang w:val="pt-BR"/>
        </w:rPr>
        <w:t>descricao</w:t>
      </w:r>
      <w:proofErr w:type="spellEnd"/>
      <w:r w:rsidR="00EC58F2" w:rsidRPr="00EC58F2">
        <w:rPr>
          <w:lang w:val="pt-BR"/>
        </w:rPr>
        <w:t>.</w:t>
      </w:r>
    </w:p>
    <w:p w14:paraId="1CAC025D" w14:textId="482C569C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Tipo_pagamento</w:t>
      </w:r>
      <w:proofErr w:type="spellEnd"/>
      <w:r w:rsidRPr="00C21204">
        <w:rPr>
          <w:lang w:val="pt-BR"/>
        </w:rPr>
        <w:t>:</w:t>
      </w:r>
      <w:r>
        <w:rPr>
          <w:lang w:val="pt-BR"/>
        </w:rPr>
        <w:t xml:space="preserve"> </w:t>
      </w:r>
      <w:proofErr w:type="spellStart"/>
      <w:r w:rsidR="00EC58F2" w:rsidRPr="00EC58F2">
        <w:rPr>
          <w:lang w:val="pt-BR"/>
        </w:rPr>
        <w:t>id_tp_</w:t>
      </w:r>
      <w:r w:rsidR="00EC58F2">
        <w:rPr>
          <w:lang w:val="pt-BR"/>
        </w:rPr>
        <w:t>pagamento</w:t>
      </w:r>
      <w:proofErr w:type="spellEnd"/>
      <w:r w:rsidR="00EC58F2" w:rsidRPr="00EC58F2">
        <w:rPr>
          <w:lang w:val="pt-BR"/>
        </w:rPr>
        <w:t xml:space="preserve">, </w:t>
      </w:r>
      <w:proofErr w:type="spellStart"/>
      <w:r w:rsidR="00EC58F2" w:rsidRPr="00EC58F2">
        <w:rPr>
          <w:lang w:val="pt-BR"/>
        </w:rPr>
        <w:t>descricao</w:t>
      </w:r>
      <w:proofErr w:type="spellEnd"/>
      <w:r w:rsidR="00EC58F2" w:rsidRPr="00EC58F2">
        <w:rPr>
          <w:lang w:val="pt-BR"/>
        </w:rPr>
        <w:t>.</w:t>
      </w:r>
    </w:p>
    <w:p w14:paraId="24BB308A" w14:textId="536AD9FA" w:rsidR="00697D20" w:rsidRDefault="00697D20" w:rsidP="00697D20">
      <w:pPr>
        <w:pStyle w:val="Contedo"/>
        <w:rPr>
          <w:lang w:val="pt-BR"/>
        </w:rPr>
      </w:pPr>
    </w:p>
    <w:p w14:paraId="793F9C7A" w14:textId="77777777" w:rsidR="009F6DCD" w:rsidRPr="009F6DCD" w:rsidRDefault="009F6DCD" w:rsidP="009F6DCD">
      <w:pPr>
        <w:keepNext/>
        <w:keepLines/>
        <w:spacing w:before="40"/>
        <w:outlineLvl w:val="2"/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</w:pPr>
      <w:bookmarkStart w:id="13" w:name="_Toc142839586"/>
      <w:r w:rsidRPr="009F6DCD"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  <w:t>Associativas</w:t>
      </w:r>
      <w:bookmarkEnd w:id="13"/>
    </w:p>
    <w:p w14:paraId="1862DA73" w14:textId="56A3B9AD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r w:rsidRPr="009F6DCD">
        <w:rPr>
          <w:b w:val="0"/>
          <w:color w:val="000000" w:themeColor="text1"/>
          <w:sz w:val="26"/>
          <w:lang w:val="pt-BR"/>
        </w:rPr>
        <w:t>Estadia</w:t>
      </w:r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D061CD">
        <w:rPr>
          <w:b w:val="0"/>
          <w:color w:val="000000" w:themeColor="text1"/>
          <w:sz w:val="26"/>
          <w:lang w:val="pt-BR"/>
        </w:rPr>
        <w:t>id_hospede</w:t>
      </w:r>
      <w:proofErr w:type="spellEnd"/>
      <w:r w:rsidR="00D061CD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D061CD">
        <w:rPr>
          <w:b w:val="0"/>
          <w:color w:val="000000" w:themeColor="text1"/>
          <w:sz w:val="26"/>
          <w:lang w:val="pt-BR"/>
        </w:rPr>
        <w:t>id_reserva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2363376F" w14:textId="2FA6414C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9F6DCD">
        <w:rPr>
          <w:b w:val="0"/>
          <w:color w:val="000000" w:themeColor="text1"/>
          <w:sz w:val="26"/>
          <w:lang w:val="pt-BR"/>
        </w:rPr>
        <w:t>Hospede_class</w:t>
      </w:r>
      <w:r w:rsidR="003B46BB">
        <w:rPr>
          <w:b w:val="0"/>
          <w:color w:val="000000" w:themeColor="text1"/>
          <w:sz w:val="26"/>
          <w:lang w:val="pt-BR"/>
        </w:rPr>
        <w:t>e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id_tp_hospede</w:t>
      </w:r>
      <w:proofErr w:type="spellEnd"/>
      <w:r w:rsidR="002B642B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id_hospede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30526602" w14:textId="4D7183FA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9F6DCD">
        <w:rPr>
          <w:b w:val="0"/>
          <w:color w:val="000000" w:themeColor="text1"/>
          <w:sz w:val="26"/>
          <w:lang w:val="pt-BR"/>
        </w:rPr>
        <w:t>Reserva_servico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</w:t>
      </w:r>
      <w:r w:rsidR="00B24CE7">
        <w:rPr>
          <w:b w:val="0"/>
          <w:color w:val="000000" w:themeColor="text1"/>
          <w:sz w:val="26"/>
          <w:lang w:val="pt-BR"/>
        </w:rPr>
        <w:t>reserva</w:t>
      </w:r>
      <w:proofErr w:type="spellEnd"/>
      <w:r w:rsidR="00252CF2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252CF2">
        <w:rPr>
          <w:b w:val="0"/>
          <w:color w:val="000000" w:themeColor="text1"/>
          <w:sz w:val="26"/>
          <w:lang w:val="pt-BR"/>
        </w:rPr>
        <w:t>id_servico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4471FB13" w14:textId="77777777" w:rsidR="00697D20" w:rsidRDefault="00697D20" w:rsidP="00697D20">
      <w:pPr>
        <w:pStyle w:val="Contedo"/>
        <w:rPr>
          <w:lang w:val="pt-BR"/>
        </w:rPr>
      </w:pPr>
    </w:p>
    <w:p w14:paraId="6FA28A56" w14:textId="77777777" w:rsidR="00697D20" w:rsidRDefault="00697D20" w:rsidP="00697D20">
      <w:pPr>
        <w:pStyle w:val="Contedo"/>
        <w:rPr>
          <w:lang w:val="pt-BR"/>
        </w:rPr>
      </w:pPr>
    </w:p>
    <w:p w14:paraId="65703256" w14:textId="77777777" w:rsidR="00697D20" w:rsidRDefault="00697D20" w:rsidP="00697D20">
      <w:pPr>
        <w:pStyle w:val="Contedo"/>
        <w:rPr>
          <w:lang w:val="pt-BR"/>
        </w:rPr>
      </w:pPr>
    </w:p>
    <w:p w14:paraId="120ACDAB" w14:textId="77777777" w:rsidR="00697D20" w:rsidRDefault="00697D20" w:rsidP="00697D20">
      <w:pPr>
        <w:pStyle w:val="Contedo"/>
        <w:rPr>
          <w:lang w:val="pt-BR"/>
        </w:rPr>
      </w:pPr>
    </w:p>
    <w:p w14:paraId="40BFA989" w14:textId="032C5A37" w:rsidR="00697D20" w:rsidRDefault="00756883" w:rsidP="00756883">
      <w:pPr>
        <w:pStyle w:val="Ttulo"/>
        <w:jc w:val="center"/>
        <w:rPr>
          <w:lang w:val="pt-BR"/>
        </w:rPr>
      </w:pPr>
      <w:r>
        <w:rPr>
          <w:lang w:val="pt-BR"/>
        </w:rPr>
        <w:lastRenderedPageBreak/>
        <w:t>Arquitetura do Banco</w:t>
      </w:r>
    </w:p>
    <w:p w14:paraId="199188D6" w14:textId="0F168ABC" w:rsidR="00697D20" w:rsidRDefault="00756883" w:rsidP="00756883">
      <w:pPr>
        <w:pStyle w:val="Ttulo1"/>
        <w:rPr>
          <w:lang w:val="pt-BR"/>
        </w:rPr>
      </w:pPr>
      <w:bookmarkStart w:id="14" w:name="_Toc142839587"/>
      <w:r>
        <w:rPr>
          <w:lang w:val="pt-BR"/>
        </w:rPr>
        <w:t>Modelo Conceitual</w:t>
      </w:r>
      <w:bookmarkEnd w:id="14"/>
    </w:p>
    <w:p w14:paraId="1B87B76D" w14:textId="4CB5B0F2" w:rsidR="00697D20" w:rsidRDefault="00756883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1520B47" wp14:editId="08738A06">
            <wp:extent cx="7906195" cy="4333673"/>
            <wp:effectExtent l="0" t="4445" r="0" b="0"/>
            <wp:docPr id="63056264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62646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4792" cy="43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6063" w14:textId="69B0DBF6" w:rsidR="00697D20" w:rsidRDefault="00756883" w:rsidP="00756883">
      <w:pPr>
        <w:pStyle w:val="Ttulo1"/>
        <w:rPr>
          <w:lang w:val="pt-BR"/>
        </w:rPr>
      </w:pPr>
      <w:bookmarkStart w:id="15" w:name="_Toc142839588"/>
      <w:r>
        <w:rPr>
          <w:lang w:val="pt-BR"/>
        </w:rPr>
        <w:lastRenderedPageBreak/>
        <w:t>Modelo Lógico</w:t>
      </w:r>
      <w:bookmarkEnd w:id="15"/>
    </w:p>
    <w:p w14:paraId="31BF4522" w14:textId="0DCFCFCC" w:rsidR="00697D20" w:rsidRDefault="00882239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38E89" wp14:editId="298E5030">
                <wp:simplePos x="0" y="0"/>
                <wp:positionH relativeFrom="column">
                  <wp:posOffset>54212</wp:posOffset>
                </wp:positionH>
                <wp:positionV relativeFrom="paragraph">
                  <wp:posOffset>7815491</wp:posOffset>
                </wp:positionV>
                <wp:extent cx="1935125" cy="1233376"/>
                <wp:effectExtent l="0" t="0" r="27305" b="24130"/>
                <wp:wrapNone/>
                <wp:docPr id="1332881460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233376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071D0" w14:textId="37026E71" w:rsidR="00882239" w:rsidRPr="00882239" w:rsidRDefault="00882239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882239">
                              <w:rPr>
                                <w:sz w:val="36"/>
                                <w:szCs w:val="28"/>
                                <w:lang w:val="pt-BR"/>
                              </w:rPr>
                              <w:t>FAZER UM LÓGICO PARA CADA TABELA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38E89" id="_x0000_s1030" type="#_x0000_t202" style="position:absolute;left:0;text-align:left;margin-left:4.25pt;margin-top:615.4pt;width:152.35pt;height:97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" fillcolor="#ffc000" strokeweight=".5pt">
                <v:textbox>
                  <w:txbxContent>
                    <w:p w14:paraId="185071D0" w14:textId="37026E71" w:rsidR="00882239" w:rsidRPr="00882239" w:rsidRDefault="00882239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882239">
                        <w:rPr>
                          <w:sz w:val="36"/>
                          <w:szCs w:val="28"/>
                          <w:lang w:val="pt-BR"/>
                        </w:rPr>
                        <w:t>FAZER UM LÓGICO PARA CADA TABELA</w:t>
                      </w:r>
                    </w:p>
                  </w:txbxContent>
                </v:textbox>
              </v:shape>
            </w:pict>
          </mc:Fallback>
        </mc:AlternateContent>
      </w:r>
      <w:r w:rsidR="00756883">
        <w:rPr>
          <w:noProof/>
          <w:lang w:val="pt-BR"/>
        </w:rPr>
        <w:drawing>
          <wp:inline distT="0" distB="0" distL="0" distR="0" wp14:anchorId="6F6E5DBD" wp14:editId="06DCA42E">
            <wp:extent cx="8521391" cy="5999963"/>
            <wp:effectExtent l="3493" t="0" r="0" b="0"/>
            <wp:docPr id="86337202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2026" name="Imagem 2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2468" cy="60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85E7" w14:textId="412D1A25" w:rsidR="00697D20" w:rsidRDefault="00E16500" w:rsidP="00E16500">
      <w:pPr>
        <w:pStyle w:val="Ttulo1"/>
        <w:rPr>
          <w:lang w:val="pt-BR"/>
        </w:rPr>
      </w:pPr>
      <w:r>
        <w:rPr>
          <w:lang w:val="pt-BR"/>
        </w:rPr>
        <w:lastRenderedPageBreak/>
        <w:t>Estrutura do Banco de Dados</w:t>
      </w:r>
    </w:p>
    <w:p w14:paraId="74856B0A" w14:textId="773C95D3" w:rsidR="00697D20" w:rsidRDefault="004C33D0" w:rsidP="00697D20">
      <w:pPr>
        <w:pStyle w:val="Contedo"/>
        <w:rPr>
          <w:lang w:val="pt-BR"/>
        </w:rPr>
      </w:pPr>
      <w:r>
        <w:rPr>
          <w:lang w:val="pt-BR"/>
        </w:rPr>
        <w:t>O banco de dados central da Pousada receberá o nome “</w:t>
      </w:r>
      <w:proofErr w:type="spellStart"/>
      <w:r>
        <w:rPr>
          <w:lang w:val="pt-BR"/>
        </w:rPr>
        <w:t>db_ceuazul</w:t>
      </w:r>
      <w:proofErr w:type="spellEnd"/>
      <w:r>
        <w:rPr>
          <w:lang w:val="pt-BR"/>
        </w:rPr>
        <w:t>”. Inicialmente</w:t>
      </w:r>
      <w:r w:rsidR="00342B5B">
        <w:rPr>
          <w:lang w:val="pt-BR"/>
        </w:rPr>
        <w:t>,</w:t>
      </w:r>
      <w:r>
        <w:rPr>
          <w:lang w:val="pt-BR"/>
        </w:rPr>
        <w:t xml:space="preserve"> ela possuirá as seguintes configurações:</w:t>
      </w:r>
    </w:p>
    <w:p w14:paraId="2A9C801B" w14:textId="77777777" w:rsidR="004C33D0" w:rsidRDefault="004C33D0" w:rsidP="00697D20">
      <w:pPr>
        <w:pStyle w:val="Contedo"/>
        <w:rPr>
          <w:lang w:val="pt-BR"/>
        </w:rPr>
      </w:pPr>
    </w:p>
    <w:tbl>
      <w:tblPr>
        <w:tblStyle w:val="SimplesTabela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7F7F7F" w:themeColor="text1" w:themeTint="80"/>
        </w:tblBorders>
        <w:tblLook w:val="0480" w:firstRow="0" w:lastRow="0" w:firstColumn="1" w:lastColumn="0" w:noHBand="0" w:noVBand="1"/>
      </w:tblPr>
      <w:tblGrid>
        <w:gridCol w:w="2883"/>
        <w:gridCol w:w="2883"/>
      </w:tblGrid>
      <w:tr w:rsidR="00342B5B" w14:paraId="0841305B" w14:textId="77777777" w:rsidTr="00200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</w:tcPr>
          <w:p w14:paraId="2C2996DB" w14:textId="32629682" w:rsidR="00342B5B" w:rsidRDefault="00342B5B" w:rsidP="00697D20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MDF size</w:t>
            </w:r>
          </w:p>
        </w:tc>
        <w:tc>
          <w:tcPr>
            <w:tcW w:w="2883" w:type="dxa"/>
          </w:tcPr>
          <w:p w14:paraId="528D0D39" w14:textId="794E086C" w:rsidR="00342B5B" w:rsidRDefault="00342B5B" w:rsidP="00697D20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102400KB</w:t>
            </w:r>
          </w:p>
        </w:tc>
      </w:tr>
      <w:tr w:rsidR="00342B5B" w14:paraId="04BED23C" w14:textId="77777777" w:rsidTr="00200065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</w:tcPr>
          <w:p w14:paraId="47E8D512" w14:textId="4395EC21" w:rsidR="00342B5B" w:rsidRDefault="00342B5B" w:rsidP="00697D20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 xml:space="preserve">MDF </w:t>
            </w:r>
            <w:proofErr w:type="spellStart"/>
            <w:r>
              <w:rPr>
                <w:lang w:val="pt-BR"/>
              </w:rPr>
              <w:t>autogrowth</w:t>
            </w:r>
            <w:proofErr w:type="spellEnd"/>
          </w:p>
        </w:tc>
        <w:tc>
          <w:tcPr>
            <w:tcW w:w="2883" w:type="dxa"/>
          </w:tcPr>
          <w:p w14:paraId="4A42EE5A" w14:textId="01926ECA" w:rsidR="00342B5B" w:rsidRDefault="00342B5B" w:rsidP="00697D20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65536KB</w:t>
            </w:r>
          </w:p>
        </w:tc>
      </w:tr>
      <w:tr w:rsidR="00342B5B" w14:paraId="794511AF" w14:textId="77777777" w:rsidTr="00200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</w:tcPr>
          <w:p w14:paraId="2793EB9D" w14:textId="502D5C8F" w:rsidR="00342B5B" w:rsidRDefault="00342B5B" w:rsidP="00697D20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 xml:space="preserve">LDF </w:t>
            </w:r>
            <w:proofErr w:type="spellStart"/>
            <w:r>
              <w:rPr>
                <w:lang w:val="pt-BR"/>
              </w:rPr>
              <w:t>size</w:t>
            </w:r>
            <w:proofErr w:type="spellEnd"/>
          </w:p>
        </w:tc>
        <w:tc>
          <w:tcPr>
            <w:tcW w:w="2883" w:type="dxa"/>
          </w:tcPr>
          <w:p w14:paraId="70C2B921" w14:textId="31BD3E91" w:rsidR="00342B5B" w:rsidRDefault="00342B5B" w:rsidP="00697D20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25600KB</w:t>
            </w:r>
          </w:p>
        </w:tc>
      </w:tr>
      <w:tr w:rsidR="00342B5B" w14:paraId="21FD3D3C" w14:textId="77777777" w:rsidTr="00200065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</w:tcPr>
          <w:p w14:paraId="69C45996" w14:textId="60702E8B" w:rsidR="00342B5B" w:rsidRDefault="00342B5B" w:rsidP="00697D20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 xml:space="preserve">LDF </w:t>
            </w:r>
            <w:proofErr w:type="spellStart"/>
            <w:r>
              <w:rPr>
                <w:lang w:val="pt-BR"/>
              </w:rPr>
              <w:t>autogrowth</w:t>
            </w:r>
            <w:proofErr w:type="spellEnd"/>
          </w:p>
        </w:tc>
        <w:tc>
          <w:tcPr>
            <w:tcW w:w="2883" w:type="dxa"/>
          </w:tcPr>
          <w:p w14:paraId="2CADC8CD" w14:textId="6E012D66" w:rsidR="00342B5B" w:rsidRDefault="00342B5B" w:rsidP="00697D20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51200KB</w:t>
            </w:r>
          </w:p>
        </w:tc>
      </w:tr>
      <w:tr w:rsidR="00342B5B" w14:paraId="263E1713" w14:textId="77777777" w:rsidTr="00200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</w:tcPr>
          <w:p w14:paraId="0B22FBB2" w14:textId="3F05D564" w:rsidR="00342B5B" w:rsidRDefault="00342B5B" w:rsidP="00697D20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Collate</w:t>
            </w:r>
            <w:proofErr w:type="spellEnd"/>
          </w:p>
        </w:tc>
        <w:tc>
          <w:tcPr>
            <w:tcW w:w="2883" w:type="dxa"/>
          </w:tcPr>
          <w:p w14:paraId="581E876C" w14:textId="2ADEA5D5" w:rsidR="00342B5B" w:rsidRDefault="00342B5B" w:rsidP="00697D20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Latin1_General_CI_AS</w:t>
            </w:r>
          </w:p>
        </w:tc>
      </w:tr>
      <w:tr w:rsidR="00342B5B" w14:paraId="08A80016" w14:textId="77777777" w:rsidTr="00200065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</w:tcPr>
          <w:p w14:paraId="3707E967" w14:textId="0B81494F" w:rsidR="00342B5B" w:rsidRDefault="00342B5B" w:rsidP="00697D20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Recovery</w:t>
            </w:r>
          </w:p>
        </w:tc>
        <w:tc>
          <w:tcPr>
            <w:tcW w:w="2883" w:type="dxa"/>
          </w:tcPr>
          <w:p w14:paraId="4591E26B" w14:textId="7AF1CF80" w:rsidR="00342B5B" w:rsidRDefault="00342B5B" w:rsidP="00697D20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Full</w:t>
            </w:r>
          </w:p>
        </w:tc>
      </w:tr>
      <w:tr w:rsidR="00342B5B" w14:paraId="254F7448" w14:textId="77777777" w:rsidTr="00200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</w:tcPr>
          <w:p w14:paraId="3017FDF8" w14:textId="4451860F" w:rsidR="00342B5B" w:rsidRDefault="00342B5B" w:rsidP="00697D20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 xml:space="preserve">Page </w:t>
            </w:r>
            <w:proofErr w:type="spellStart"/>
            <w:r>
              <w:rPr>
                <w:lang w:val="pt-BR"/>
              </w:rPr>
              <w:t>Verify</w:t>
            </w:r>
            <w:proofErr w:type="spellEnd"/>
          </w:p>
        </w:tc>
        <w:tc>
          <w:tcPr>
            <w:tcW w:w="2883" w:type="dxa"/>
          </w:tcPr>
          <w:p w14:paraId="2376F2DB" w14:textId="3ED9E5D5" w:rsidR="00342B5B" w:rsidRDefault="00342B5B" w:rsidP="00697D20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Checksum</w:t>
            </w:r>
            <w:proofErr w:type="spellEnd"/>
          </w:p>
        </w:tc>
      </w:tr>
    </w:tbl>
    <w:p w14:paraId="237F1FE3" w14:textId="77777777" w:rsidR="00E16500" w:rsidRDefault="00E16500" w:rsidP="00697D20">
      <w:pPr>
        <w:pStyle w:val="Contedo"/>
        <w:rPr>
          <w:lang w:val="pt-BR"/>
        </w:rPr>
      </w:pPr>
    </w:p>
    <w:p w14:paraId="651F9BB0" w14:textId="722456D1" w:rsidR="003B0760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O cliente deixou claro que poderíamos começar com uma base de dados em um tamanho menor, pois o fluxo de hospedes no começo pode ser baixo. </w:t>
      </w:r>
      <w:r w:rsidR="003B0760">
        <w:rPr>
          <w:lang w:val="pt-BR"/>
        </w:rPr>
        <w:t>Foi deixado claro que monitoraríamos o crescimento do banco, para a realização de adaptações quando necessário.</w:t>
      </w:r>
    </w:p>
    <w:p w14:paraId="264C828E" w14:textId="77777777" w:rsidR="003B0760" w:rsidRDefault="003B0760" w:rsidP="00697D20">
      <w:pPr>
        <w:pStyle w:val="Contedo"/>
        <w:rPr>
          <w:lang w:val="pt-BR"/>
        </w:rPr>
      </w:pPr>
    </w:p>
    <w:p w14:paraId="635BC1E9" w14:textId="4F8BE890" w:rsidR="004C33D0" w:rsidRPr="00342B5B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3B0760">
        <w:rPr>
          <w:lang w:val="pt-BR"/>
        </w:rPr>
        <w:t>ordenação (</w:t>
      </w:r>
      <w:proofErr w:type="spellStart"/>
      <w:r w:rsidR="003B0760">
        <w:rPr>
          <w:lang w:val="pt-BR"/>
        </w:rPr>
        <w:t>collation</w:t>
      </w:r>
      <w:proofErr w:type="spellEnd"/>
      <w:r w:rsidR="003B0760">
        <w:rPr>
          <w:lang w:val="pt-BR"/>
        </w:rPr>
        <w:t>) foi escolhida com base em pesquisas realizadas pelo próprio cliente. Os dados fornecidos à equipe eram de que mais de 60% dos turistas serão brasileiros, enquanto outros 35% ocidentais, com nomes e dados que serão compatíveis ao banco.</w:t>
      </w:r>
    </w:p>
    <w:p w14:paraId="160D4702" w14:textId="77777777" w:rsidR="00697D20" w:rsidRPr="00342B5B" w:rsidRDefault="00697D20" w:rsidP="00697D20">
      <w:pPr>
        <w:pStyle w:val="Contedo"/>
        <w:rPr>
          <w:lang w:val="pt-BR"/>
        </w:rPr>
      </w:pPr>
    </w:p>
    <w:p w14:paraId="49B4D2EC" w14:textId="2B8287C2" w:rsidR="00697D20" w:rsidRPr="00342B5B" w:rsidRDefault="003B0760" w:rsidP="00697D20">
      <w:pPr>
        <w:pStyle w:val="Contedo"/>
        <w:rPr>
          <w:lang w:val="pt-BR"/>
        </w:rPr>
      </w:pPr>
      <w:r>
        <w:rPr>
          <w:lang w:val="pt-BR"/>
        </w:rPr>
        <w:t xml:space="preserve">Por uma questão de querer mais segurança no início, foram decididos a implementação de Recovery Full (para o armazenamento de todos os dados possíveis) e Page </w:t>
      </w:r>
      <w:proofErr w:type="spellStart"/>
      <w:r>
        <w:rPr>
          <w:lang w:val="pt-BR"/>
        </w:rPr>
        <w:t>Verify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Checksum</w:t>
      </w:r>
      <w:proofErr w:type="spellEnd"/>
      <w:r>
        <w:rPr>
          <w:lang w:val="pt-BR"/>
        </w:rPr>
        <w:t xml:space="preserve"> (para uma maior integridade dos dados).</w:t>
      </w:r>
    </w:p>
    <w:p w14:paraId="2F4C9C27" w14:textId="77777777" w:rsidR="00697D20" w:rsidRPr="00342B5B" w:rsidRDefault="00697D20" w:rsidP="00697D20">
      <w:pPr>
        <w:pStyle w:val="Contedo"/>
        <w:rPr>
          <w:lang w:val="pt-BR"/>
        </w:rPr>
      </w:pPr>
    </w:p>
    <w:p w14:paraId="4DCCE1F1" w14:textId="77777777" w:rsidR="00697D20" w:rsidRPr="00342B5B" w:rsidRDefault="00697D20" w:rsidP="00697D20">
      <w:pPr>
        <w:pStyle w:val="Contedo"/>
        <w:rPr>
          <w:lang w:val="pt-BR"/>
        </w:rPr>
      </w:pPr>
    </w:p>
    <w:p w14:paraId="773B957D" w14:textId="77777777" w:rsidR="00697D20" w:rsidRPr="00342B5B" w:rsidRDefault="00697D20" w:rsidP="00697D20">
      <w:pPr>
        <w:pStyle w:val="Contedo"/>
        <w:rPr>
          <w:lang w:val="pt-BR"/>
        </w:rPr>
      </w:pPr>
    </w:p>
    <w:p w14:paraId="70926C3A" w14:textId="77777777" w:rsidR="00697D20" w:rsidRPr="00342B5B" w:rsidRDefault="00697D20" w:rsidP="00697D20">
      <w:pPr>
        <w:pStyle w:val="Contedo"/>
        <w:rPr>
          <w:lang w:val="pt-BR"/>
        </w:rPr>
      </w:pPr>
    </w:p>
    <w:p w14:paraId="37EC2B0A" w14:textId="77777777" w:rsidR="00697D20" w:rsidRPr="00342B5B" w:rsidRDefault="00697D20" w:rsidP="00697D20">
      <w:pPr>
        <w:pStyle w:val="Contedo"/>
        <w:rPr>
          <w:lang w:val="pt-BR"/>
        </w:rPr>
      </w:pPr>
    </w:p>
    <w:p w14:paraId="6B251B34" w14:textId="77777777" w:rsidR="00697D20" w:rsidRPr="00342B5B" w:rsidRDefault="00697D20" w:rsidP="00697D20">
      <w:pPr>
        <w:pStyle w:val="Contedo"/>
        <w:rPr>
          <w:lang w:val="pt-BR"/>
        </w:rPr>
      </w:pPr>
    </w:p>
    <w:p w14:paraId="2E1147A9" w14:textId="77777777" w:rsidR="00697D20" w:rsidRPr="00342B5B" w:rsidRDefault="00697D20" w:rsidP="00697D20">
      <w:pPr>
        <w:pStyle w:val="Contedo"/>
        <w:rPr>
          <w:lang w:val="pt-BR"/>
        </w:rPr>
      </w:pPr>
    </w:p>
    <w:p w14:paraId="08E5C43D" w14:textId="77777777" w:rsidR="00697D20" w:rsidRPr="00342B5B" w:rsidRDefault="00697D20" w:rsidP="00697D20">
      <w:pPr>
        <w:pStyle w:val="Contedo"/>
        <w:rPr>
          <w:lang w:val="pt-BR"/>
        </w:rPr>
      </w:pPr>
    </w:p>
    <w:p w14:paraId="0BD6C9D8" w14:textId="77777777" w:rsidR="00697D20" w:rsidRPr="00342B5B" w:rsidRDefault="00697D20" w:rsidP="00697D20">
      <w:pPr>
        <w:pStyle w:val="Contedo"/>
        <w:rPr>
          <w:lang w:val="pt-BR"/>
        </w:rPr>
      </w:pPr>
    </w:p>
    <w:p w14:paraId="02133D16" w14:textId="77777777" w:rsidR="00697D20" w:rsidRPr="00342B5B" w:rsidRDefault="00697D20" w:rsidP="00697D20">
      <w:pPr>
        <w:pStyle w:val="Contedo"/>
        <w:rPr>
          <w:lang w:val="pt-BR"/>
        </w:rPr>
      </w:pPr>
    </w:p>
    <w:p w14:paraId="29A1419D" w14:textId="77777777" w:rsidR="00697D20" w:rsidRPr="00342B5B" w:rsidRDefault="00697D20" w:rsidP="00697D20">
      <w:pPr>
        <w:pStyle w:val="Contedo"/>
        <w:rPr>
          <w:lang w:val="pt-BR"/>
        </w:rPr>
      </w:pPr>
    </w:p>
    <w:p w14:paraId="14FCDD10" w14:textId="77777777" w:rsidR="00697D20" w:rsidRPr="00342B5B" w:rsidRDefault="00697D20" w:rsidP="00697D20">
      <w:pPr>
        <w:pStyle w:val="Contedo"/>
        <w:rPr>
          <w:lang w:val="pt-BR"/>
        </w:rPr>
      </w:pPr>
    </w:p>
    <w:p w14:paraId="3E047421" w14:textId="77777777" w:rsidR="00697D20" w:rsidRPr="00342B5B" w:rsidRDefault="00697D20" w:rsidP="00697D20">
      <w:pPr>
        <w:pStyle w:val="Contedo"/>
        <w:rPr>
          <w:lang w:val="pt-BR"/>
        </w:rPr>
      </w:pPr>
    </w:p>
    <w:p w14:paraId="18986FD7" w14:textId="77777777" w:rsidR="00697D20" w:rsidRPr="00342B5B" w:rsidRDefault="00697D20" w:rsidP="00697D20">
      <w:pPr>
        <w:pStyle w:val="Contedo"/>
        <w:rPr>
          <w:lang w:val="pt-BR"/>
        </w:rPr>
      </w:pPr>
    </w:p>
    <w:p w14:paraId="53DE1EEC" w14:textId="77777777" w:rsidR="00697D20" w:rsidRPr="00342B5B" w:rsidRDefault="00697D20" w:rsidP="00697D20">
      <w:pPr>
        <w:pStyle w:val="Contedo"/>
        <w:rPr>
          <w:lang w:val="pt-BR"/>
        </w:rPr>
      </w:pPr>
    </w:p>
    <w:p w14:paraId="5F7592DE" w14:textId="77777777" w:rsidR="00697D20" w:rsidRPr="00342B5B" w:rsidRDefault="00697D20" w:rsidP="00697D20">
      <w:pPr>
        <w:pStyle w:val="Contedo"/>
        <w:rPr>
          <w:lang w:val="pt-BR"/>
        </w:rPr>
      </w:pPr>
    </w:p>
    <w:p w14:paraId="05E9017C" w14:textId="77777777" w:rsidR="00697D20" w:rsidRPr="00342B5B" w:rsidRDefault="00697D20" w:rsidP="00697D20">
      <w:pPr>
        <w:pStyle w:val="Contedo"/>
        <w:rPr>
          <w:lang w:val="pt-BR"/>
        </w:rPr>
      </w:pPr>
    </w:p>
    <w:p w14:paraId="0397AEF3" w14:textId="77777777" w:rsidR="00697D20" w:rsidRPr="00342B5B" w:rsidRDefault="00697D20" w:rsidP="00697D20">
      <w:pPr>
        <w:pStyle w:val="Contedo"/>
        <w:rPr>
          <w:lang w:val="pt-BR"/>
        </w:rPr>
      </w:pPr>
    </w:p>
    <w:p w14:paraId="65E58465" w14:textId="77777777" w:rsidR="00697D20" w:rsidRPr="00342B5B" w:rsidRDefault="00697D20" w:rsidP="00697D20">
      <w:pPr>
        <w:pStyle w:val="Contedo"/>
        <w:rPr>
          <w:lang w:val="pt-BR"/>
        </w:rPr>
      </w:pPr>
    </w:p>
    <w:p w14:paraId="0F3376DA" w14:textId="77777777" w:rsidR="00697D20" w:rsidRPr="00342B5B" w:rsidRDefault="00697D20" w:rsidP="00697D20">
      <w:pPr>
        <w:pStyle w:val="Contedo"/>
        <w:rPr>
          <w:lang w:val="pt-BR"/>
        </w:rPr>
      </w:pPr>
    </w:p>
    <w:p w14:paraId="2F8B539B" w14:textId="77777777" w:rsidR="00697D20" w:rsidRPr="00342B5B" w:rsidRDefault="00697D20" w:rsidP="00697D20">
      <w:pPr>
        <w:pStyle w:val="Contedo"/>
        <w:rPr>
          <w:lang w:val="pt-BR"/>
        </w:rPr>
      </w:pPr>
    </w:p>
    <w:p w14:paraId="6B6FE4E9" w14:textId="77777777" w:rsidR="00697D20" w:rsidRPr="00342B5B" w:rsidRDefault="00697D20" w:rsidP="00697D20">
      <w:pPr>
        <w:pStyle w:val="Contedo"/>
        <w:rPr>
          <w:lang w:val="pt-BR"/>
        </w:rPr>
      </w:pPr>
    </w:p>
    <w:p w14:paraId="29D2E457" w14:textId="77777777" w:rsidR="00697D20" w:rsidRPr="00342B5B" w:rsidRDefault="00697D20" w:rsidP="00697D20">
      <w:pPr>
        <w:pStyle w:val="Contedo"/>
        <w:rPr>
          <w:lang w:val="pt-BR"/>
        </w:rPr>
      </w:pPr>
    </w:p>
    <w:p w14:paraId="6DEA1B90" w14:textId="77777777" w:rsidR="00697D20" w:rsidRPr="00342B5B" w:rsidRDefault="00697D20" w:rsidP="00697D20">
      <w:pPr>
        <w:pStyle w:val="Contedo"/>
        <w:rPr>
          <w:lang w:val="pt-BR"/>
        </w:rPr>
      </w:pPr>
    </w:p>
    <w:p w14:paraId="5B8428E1" w14:textId="77777777" w:rsidR="00697D20" w:rsidRPr="00342B5B" w:rsidRDefault="00697D20" w:rsidP="00697D20">
      <w:pPr>
        <w:pStyle w:val="Contedo"/>
        <w:rPr>
          <w:lang w:val="pt-BR"/>
        </w:rPr>
      </w:pPr>
    </w:p>
    <w:p w14:paraId="2CFE04FA" w14:textId="77777777" w:rsidR="00697D20" w:rsidRPr="00342B5B" w:rsidRDefault="00697D20" w:rsidP="00697D20">
      <w:pPr>
        <w:pStyle w:val="Contedo"/>
        <w:rPr>
          <w:lang w:val="pt-BR"/>
        </w:rPr>
      </w:pPr>
    </w:p>
    <w:p w14:paraId="4A3435C7" w14:textId="77777777" w:rsidR="00697D20" w:rsidRPr="00342B5B" w:rsidRDefault="00697D20" w:rsidP="00697D20">
      <w:pPr>
        <w:pStyle w:val="Contedo"/>
        <w:rPr>
          <w:lang w:val="pt-BR"/>
        </w:rPr>
      </w:pPr>
    </w:p>
    <w:p w14:paraId="27478DE3" w14:textId="77777777" w:rsidR="00697D20" w:rsidRPr="00342B5B" w:rsidRDefault="00697D20" w:rsidP="00697D20">
      <w:pPr>
        <w:pStyle w:val="Contedo"/>
        <w:rPr>
          <w:lang w:val="pt-BR"/>
        </w:rPr>
      </w:pPr>
    </w:p>
    <w:p w14:paraId="4D6B1C3B" w14:textId="77777777" w:rsidR="00697D20" w:rsidRPr="00342B5B" w:rsidRDefault="00697D20" w:rsidP="00697D20">
      <w:pPr>
        <w:pStyle w:val="Contedo"/>
        <w:rPr>
          <w:lang w:val="pt-BR"/>
        </w:rPr>
      </w:pPr>
    </w:p>
    <w:p w14:paraId="6CFD8156" w14:textId="77777777" w:rsidR="00697D20" w:rsidRPr="00342B5B" w:rsidRDefault="00697D20" w:rsidP="00697D20">
      <w:pPr>
        <w:pStyle w:val="Contedo"/>
        <w:rPr>
          <w:lang w:val="pt-BR"/>
        </w:rPr>
      </w:pPr>
    </w:p>
    <w:p w14:paraId="45F761BB" w14:textId="77777777" w:rsidR="00697D20" w:rsidRPr="00342B5B" w:rsidRDefault="00697D20" w:rsidP="00697D20">
      <w:pPr>
        <w:pStyle w:val="Contedo"/>
        <w:rPr>
          <w:lang w:val="pt-BR"/>
        </w:rPr>
      </w:pPr>
    </w:p>
    <w:p w14:paraId="78FEA03B" w14:textId="77777777" w:rsidR="00697D20" w:rsidRPr="00342B5B" w:rsidRDefault="00697D20" w:rsidP="00697D20">
      <w:pPr>
        <w:pStyle w:val="Contedo"/>
        <w:rPr>
          <w:lang w:val="pt-BR"/>
        </w:rPr>
      </w:pPr>
    </w:p>
    <w:p w14:paraId="0AD0A823" w14:textId="77777777" w:rsidR="00697D20" w:rsidRPr="00342B5B" w:rsidRDefault="00697D20" w:rsidP="00697D20">
      <w:pPr>
        <w:pStyle w:val="Contedo"/>
        <w:rPr>
          <w:lang w:val="pt-BR"/>
        </w:rPr>
      </w:pPr>
    </w:p>
    <w:p w14:paraId="7CBA1776" w14:textId="77777777" w:rsidR="00697D20" w:rsidRPr="00342B5B" w:rsidRDefault="00697D20" w:rsidP="00697D20">
      <w:pPr>
        <w:pStyle w:val="Contedo"/>
        <w:rPr>
          <w:lang w:val="pt-BR"/>
        </w:rPr>
      </w:pPr>
    </w:p>
    <w:p w14:paraId="7B4F33EB" w14:textId="77777777" w:rsidR="00697D20" w:rsidRPr="00342B5B" w:rsidRDefault="00697D20" w:rsidP="00697D20">
      <w:pPr>
        <w:pStyle w:val="Contedo"/>
        <w:rPr>
          <w:lang w:val="pt-BR"/>
        </w:rPr>
      </w:pPr>
    </w:p>
    <w:p w14:paraId="791D10F0" w14:textId="77777777" w:rsidR="00697D20" w:rsidRPr="00342B5B" w:rsidRDefault="00697D20" w:rsidP="00697D20">
      <w:pPr>
        <w:pStyle w:val="Contedo"/>
        <w:rPr>
          <w:lang w:val="pt-BR"/>
        </w:rPr>
      </w:pPr>
    </w:p>
    <w:p w14:paraId="3D95B4A0" w14:textId="77777777" w:rsidR="00697D20" w:rsidRPr="00342B5B" w:rsidRDefault="00697D20" w:rsidP="00697D20">
      <w:pPr>
        <w:pStyle w:val="Contedo"/>
        <w:rPr>
          <w:lang w:val="pt-BR"/>
        </w:rPr>
      </w:pPr>
    </w:p>
    <w:p w14:paraId="18FCEB4E" w14:textId="77777777" w:rsidR="00697D20" w:rsidRPr="00342B5B" w:rsidRDefault="00697D20" w:rsidP="00697D20">
      <w:pPr>
        <w:pStyle w:val="Contedo"/>
        <w:rPr>
          <w:lang w:val="pt-BR"/>
        </w:rPr>
      </w:pPr>
    </w:p>
    <w:p w14:paraId="40B62140" w14:textId="77777777" w:rsidR="00697D20" w:rsidRPr="00342B5B" w:rsidRDefault="00697D20" w:rsidP="00697D20">
      <w:pPr>
        <w:pStyle w:val="Contedo"/>
        <w:rPr>
          <w:lang w:val="pt-BR"/>
        </w:rPr>
      </w:pPr>
    </w:p>
    <w:p w14:paraId="29C7CC22" w14:textId="77777777" w:rsidR="00697D20" w:rsidRPr="00342B5B" w:rsidRDefault="00697D20" w:rsidP="00697D20">
      <w:pPr>
        <w:pStyle w:val="Contedo"/>
        <w:rPr>
          <w:lang w:val="pt-BR"/>
        </w:rPr>
      </w:pPr>
    </w:p>
    <w:p w14:paraId="1E287DAA" w14:textId="77777777" w:rsidR="00697D20" w:rsidRPr="00342B5B" w:rsidRDefault="00697D20" w:rsidP="00697D20">
      <w:pPr>
        <w:pStyle w:val="Contedo"/>
        <w:rPr>
          <w:lang w:val="pt-BR"/>
        </w:rPr>
      </w:pPr>
    </w:p>
    <w:p w14:paraId="7A7E2D65" w14:textId="77777777" w:rsidR="00697D20" w:rsidRPr="00342B5B" w:rsidRDefault="00697D20" w:rsidP="00697D20">
      <w:pPr>
        <w:pStyle w:val="Contedo"/>
        <w:rPr>
          <w:lang w:val="pt-BR"/>
        </w:rPr>
      </w:pPr>
    </w:p>
    <w:p w14:paraId="04FDBD23" w14:textId="77777777" w:rsidR="00697D20" w:rsidRPr="00342B5B" w:rsidRDefault="00697D20" w:rsidP="00697D20">
      <w:pPr>
        <w:pStyle w:val="Contedo"/>
        <w:rPr>
          <w:lang w:val="pt-BR"/>
        </w:rPr>
      </w:pPr>
    </w:p>
    <w:p w14:paraId="5D8F553D" w14:textId="77777777" w:rsidR="00697D20" w:rsidRPr="00342B5B" w:rsidRDefault="00697D20" w:rsidP="00697D20">
      <w:pPr>
        <w:pStyle w:val="Contedo"/>
        <w:rPr>
          <w:lang w:val="pt-BR"/>
        </w:rPr>
      </w:pPr>
    </w:p>
    <w:p w14:paraId="69C660A0" w14:textId="77777777" w:rsidR="00697D20" w:rsidRPr="00342B5B" w:rsidRDefault="00697D20" w:rsidP="00697D20">
      <w:pPr>
        <w:pStyle w:val="Contedo"/>
        <w:rPr>
          <w:lang w:val="pt-BR"/>
        </w:rPr>
      </w:pPr>
    </w:p>
    <w:p w14:paraId="12772608" w14:textId="77777777" w:rsidR="00697D20" w:rsidRPr="00342B5B" w:rsidRDefault="00697D20" w:rsidP="00697D20">
      <w:pPr>
        <w:pStyle w:val="Contedo"/>
        <w:rPr>
          <w:lang w:val="pt-BR"/>
        </w:rPr>
      </w:pPr>
    </w:p>
    <w:p w14:paraId="523CCA5F" w14:textId="77777777" w:rsidR="00697D20" w:rsidRPr="00342B5B" w:rsidRDefault="00697D20" w:rsidP="00AB02A7">
      <w:pPr>
        <w:spacing w:after="200"/>
        <w:rPr>
          <w:lang w:val="pt-BR"/>
        </w:rPr>
      </w:pPr>
    </w:p>
    <w:sectPr w:rsidR="00697D20" w:rsidRPr="00342B5B" w:rsidSect="008A70E3">
      <w:headerReference w:type="default" r:id="rId13"/>
      <w:type w:val="continuous"/>
      <w:pgSz w:w="11906" w:h="16838" w:code="9"/>
      <w:pgMar w:top="720" w:right="936" w:bottom="720" w:left="936" w:header="0" w:footer="289" w:gutter="0"/>
      <w:pgNumType w:start="7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7D820" w14:textId="77777777" w:rsidR="00176CED" w:rsidRDefault="00176CED">
      <w:r>
        <w:separator/>
      </w:r>
    </w:p>
    <w:p w14:paraId="1D2B2CFA" w14:textId="77777777" w:rsidR="00176CED" w:rsidRDefault="00176CED"/>
  </w:endnote>
  <w:endnote w:type="continuationSeparator" w:id="0">
    <w:p w14:paraId="0B2DE96B" w14:textId="77777777" w:rsidR="00176CED" w:rsidRDefault="00176CED">
      <w:r>
        <w:continuationSeparator/>
      </w:r>
    </w:p>
    <w:p w14:paraId="7B6074AD" w14:textId="77777777" w:rsidR="00176CED" w:rsidRDefault="00176C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6EBF0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750613B3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26341" w14:textId="77777777" w:rsidR="00176CED" w:rsidRDefault="00176CED">
      <w:r>
        <w:separator/>
      </w:r>
    </w:p>
    <w:p w14:paraId="682686A8" w14:textId="77777777" w:rsidR="00176CED" w:rsidRDefault="00176CED"/>
  </w:footnote>
  <w:footnote w:type="continuationSeparator" w:id="0">
    <w:p w14:paraId="53370552" w14:textId="77777777" w:rsidR="00176CED" w:rsidRDefault="00176CED">
      <w:r>
        <w:continuationSeparator/>
      </w:r>
    </w:p>
    <w:p w14:paraId="00D40EC8" w14:textId="77777777" w:rsidR="00176CED" w:rsidRDefault="00176CE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7489C2F7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602E8AA5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4097491" w14:textId="77777777" w:rsidR="00D077E9" w:rsidRPr="004F0028" w:rsidRDefault="00D077E9" w:rsidP="00D077E9">
    <w:pPr>
      <w:pStyle w:val="Cabealho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7C2837" w:rsidRPr="004F0028" w14:paraId="5EEC02B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785E90F5" w14:textId="77777777" w:rsidR="007C2837" w:rsidRPr="004F0028" w:rsidRDefault="007C2837">
          <w:pPr>
            <w:pStyle w:val="Cabealho"/>
            <w:rPr>
              <w:lang w:val="pt-BR"/>
            </w:rPr>
          </w:pPr>
        </w:p>
      </w:tc>
    </w:tr>
  </w:tbl>
  <w:p w14:paraId="1F30D5C3" w14:textId="77777777" w:rsidR="007C2837" w:rsidRPr="004F0028" w:rsidRDefault="007C2837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B7C7B"/>
    <w:multiLevelType w:val="hybridMultilevel"/>
    <w:tmpl w:val="AF587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34FC0"/>
    <w:multiLevelType w:val="hybridMultilevel"/>
    <w:tmpl w:val="9EE8A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A6063"/>
    <w:multiLevelType w:val="hybridMultilevel"/>
    <w:tmpl w:val="05968A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0B42CB"/>
    <w:multiLevelType w:val="hybridMultilevel"/>
    <w:tmpl w:val="5C408B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760953">
    <w:abstractNumId w:val="1"/>
  </w:num>
  <w:num w:numId="2" w16cid:durableId="998313232">
    <w:abstractNumId w:val="2"/>
  </w:num>
  <w:num w:numId="3" w16cid:durableId="1434398918">
    <w:abstractNumId w:val="3"/>
  </w:num>
  <w:num w:numId="4" w16cid:durableId="2058888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B7"/>
    <w:rsid w:val="0000792F"/>
    <w:rsid w:val="0002482E"/>
    <w:rsid w:val="00042975"/>
    <w:rsid w:val="00050324"/>
    <w:rsid w:val="000A0150"/>
    <w:rsid w:val="000E63C9"/>
    <w:rsid w:val="000F4B6D"/>
    <w:rsid w:val="00130E9D"/>
    <w:rsid w:val="00150A6D"/>
    <w:rsid w:val="00156B54"/>
    <w:rsid w:val="00176CED"/>
    <w:rsid w:val="00185B35"/>
    <w:rsid w:val="001A34C5"/>
    <w:rsid w:val="001B41C9"/>
    <w:rsid w:val="001C124C"/>
    <w:rsid w:val="001F2BC8"/>
    <w:rsid w:val="001F5F6B"/>
    <w:rsid w:val="00200065"/>
    <w:rsid w:val="00236E7A"/>
    <w:rsid w:val="00243EBC"/>
    <w:rsid w:val="002468A6"/>
    <w:rsid w:val="00246A35"/>
    <w:rsid w:val="00252CF2"/>
    <w:rsid w:val="00264410"/>
    <w:rsid w:val="00284348"/>
    <w:rsid w:val="002B642B"/>
    <w:rsid w:val="002C1D5F"/>
    <w:rsid w:val="002F51F5"/>
    <w:rsid w:val="00312137"/>
    <w:rsid w:val="00330359"/>
    <w:rsid w:val="0033762F"/>
    <w:rsid w:val="00342B5B"/>
    <w:rsid w:val="00360494"/>
    <w:rsid w:val="00366C7E"/>
    <w:rsid w:val="00382B9C"/>
    <w:rsid w:val="003838AC"/>
    <w:rsid w:val="00384EA3"/>
    <w:rsid w:val="003A39A1"/>
    <w:rsid w:val="003B0760"/>
    <w:rsid w:val="003B46BB"/>
    <w:rsid w:val="003C2191"/>
    <w:rsid w:val="003D3863"/>
    <w:rsid w:val="003F41CB"/>
    <w:rsid w:val="004110DE"/>
    <w:rsid w:val="0044085A"/>
    <w:rsid w:val="00445279"/>
    <w:rsid w:val="00460AFB"/>
    <w:rsid w:val="00462DA0"/>
    <w:rsid w:val="00480810"/>
    <w:rsid w:val="004842E7"/>
    <w:rsid w:val="004B21A5"/>
    <w:rsid w:val="004B6EBB"/>
    <w:rsid w:val="004C33D0"/>
    <w:rsid w:val="004E3F76"/>
    <w:rsid w:val="004F0028"/>
    <w:rsid w:val="005037F0"/>
    <w:rsid w:val="00516A86"/>
    <w:rsid w:val="005275F6"/>
    <w:rsid w:val="0055487B"/>
    <w:rsid w:val="00572102"/>
    <w:rsid w:val="00594713"/>
    <w:rsid w:val="005C6745"/>
    <w:rsid w:val="005F1BB0"/>
    <w:rsid w:val="00610B63"/>
    <w:rsid w:val="00642385"/>
    <w:rsid w:val="00656C4D"/>
    <w:rsid w:val="00697D20"/>
    <w:rsid w:val="006B1D5E"/>
    <w:rsid w:val="006E5716"/>
    <w:rsid w:val="007266B3"/>
    <w:rsid w:val="007302B3"/>
    <w:rsid w:val="00730733"/>
    <w:rsid w:val="00730E3A"/>
    <w:rsid w:val="00736AAF"/>
    <w:rsid w:val="00756883"/>
    <w:rsid w:val="00765B2A"/>
    <w:rsid w:val="00783A34"/>
    <w:rsid w:val="00787742"/>
    <w:rsid w:val="007C2837"/>
    <w:rsid w:val="007C6B52"/>
    <w:rsid w:val="007D16C5"/>
    <w:rsid w:val="007F7721"/>
    <w:rsid w:val="00862FE4"/>
    <w:rsid w:val="0086389A"/>
    <w:rsid w:val="00872578"/>
    <w:rsid w:val="0087605E"/>
    <w:rsid w:val="00882239"/>
    <w:rsid w:val="008A70E3"/>
    <w:rsid w:val="008B1FEE"/>
    <w:rsid w:val="008C3AB8"/>
    <w:rsid w:val="008F36B7"/>
    <w:rsid w:val="00903C32"/>
    <w:rsid w:val="009051B6"/>
    <w:rsid w:val="00916B16"/>
    <w:rsid w:val="009173B9"/>
    <w:rsid w:val="00931F77"/>
    <w:rsid w:val="0093335D"/>
    <w:rsid w:val="0093613E"/>
    <w:rsid w:val="00943026"/>
    <w:rsid w:val="00960CD7"/>
    <w:rsid w:val="00966B81"/>
    <w:rsid w:val="009A5A0C"/>
    <w:rsid w:val="009C7720"/>
    <w:rsid w:val="009F6DCD"/>
    <w:rsid w:val="00A23AFA"/>
    <w:rsid w:val="00A31B3E"/>
    <w:rsid w:val="00A532F3"/>
    <w:rsid w:val="00A8489E"/>
    <w:rsid w:val="00AB02A7"/>
    <w:rsid w:val="00AC29F3"/>
    <w:rsid w:val="00B02F9D"/>
    <w:rsid w:val="00B231E5"/>
    <w:rsid w:val="00B24CE7"/>
    <w:rsid w:val="00BE13D8"/>
    <w:rsid w:val="00C02B87"/>
    <w:rsid w:val="00C05CB3"/>
    <w:rsid w:val="00C21204"/>
    <w:rsid w:val="00C23ADF"/>
    <w:rsid w:val="00C4086D"/>
    <w:rsid w:val="00C73A4C"/>
    <w:rsid w:val="00CA1896"/>
    <w:rsid w:val="00CB5B28"/>
    <w:rsid w:val="00CF5371"/>
    <w:rsid w:val="00D02FAE"/>
    <w:rsid w:val="00D0323A"/>
    <w:rsid w:val="00D0559F"/>
    <w:rsid w:val="00D061CD"/>
    <w:rsid w:val="00D077E9"/>
    <w:rsid w:val="00D42CB7"/>
    <w:rsid w:val="00D5413D"/>
    <w:rsid w:val="00D570A9"/>
    <w:rsid w:val="00D70D02"/>
    <w:rsid w:val="00D755AD"/>
    <w:rsid w:val="00D770C7"/>
    <w:rsid w:val="00D86945"/>
    <w:rsid w:val="00D90290"/>
    <w:rsid w:val="00DD152F"/>
    <w:rsid w:val="00DE213F"/>
    <w:rsid w:val="00DF027C"/>
    <w:rsid w:val="00DF0967"/>
    <w:rsid w:val="00E00A32"/>
    <w:rsid w:val="00E16500"/>
    <w:rsid w:val="00E22ACD"/>
    <w:rsid w:val="00E4013E"/>
    <w:rsid w:val="00E620B0"/>
    <w:rsid w:val="00E81B40"/>
    <w:rsid w:val="00EC58F2"/>
    <w:rsid w:val="00ED3D6E"/>
    <w:rsid w:val="00EF418E"/>
    <w:rsid w:val="00EF555B"/>
    <w:rsid w:val="00F027BB"/>
    <w:rsid w:val="00F11127"/>
    <w:rsid w:val="00F11DCF"/>
    <w:rsid w:val="00F162EA"/>
    <w:rsid w:val="00F52D27"/>
    <w:rsid w:val="00F64B4D"/>
    <w:rsid w:val="00F83527"/>
    <w:rsid w:val="00F95C5C"/>
    <w:rsid w:val="00F96C6F"/>
    <w:rsid w:val="00FA669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9F99B"/>
  <w15:docId w15:val="{1D4F0199-1960-40E3-BFAF-C90479F5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DCD"/>
    <w:pPr>
      <w:spacing w:after="0"/>
    </w:pPr>
    <w:rPr>
      <w:rFonts w:eastAsiaTheme="minorEastAsia"/>
      <w:b/>
      <w:color w:val="000000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00000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unhideWhenUsed/>
    <w:qFormat/>
    <w:rsid w:val="00C212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00000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00000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00000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00000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9051B6"/>
    <w:rPr>
      <w:b w:val="0"/>
      <w:color w:val="000000" w:themeColor="text1"/>
      <w:sz w:val="26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9051B6"/>
    <w:rPr>
      <w:rFonts w:eastAsiaTheme="minorEastAsia"/>
      <w:color w:val="000000" w:themeColor="text1"/>
      <w:sz w:val="26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00000" w:themeColor="text2"/>
      <w:sz w:val="28"/>
      <w:szCs w:val="2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7D20"/>
    <w:pPr>
      <w:keepLines/>
      <w:spacing w:after="0" w:line="259" w:lineRule="auto"/>
      <w:outlineLvl w:val="9"/>
    </w:pPr>
    <w:rPr>
      <w:b w:val="0"/>
      <w:color w:val="A5A5A5" w:themeColor="accent1" w:themeShade="BF"/>
      <w:kern w:val="0"/>
      <w:sz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97D20"/>
    <w:pPr>
      <w:spacing w:after="100"/>
    </w:pPr>
  </w:style>
  <w:style w:type="character" w:styleId="Hyperlink">
    <w:name w:val="Hyperlink"/>
    <w:basedOn w:val="Fontepargpadro"/>
    <w:uiPriority w:val="99"/>
    <w:unhideWhenUsed/>
    <w:rsid w:val="00697D20"/>
    <w:rPr>
      <w:color w:val="5F5F5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9051B6"/>
    <w:pPr>
      <w:spacing w:after="100"/>
      <w:ind w:left="280"/>
    </w:pPr>
  </w:style>
  <w:style w:type="character" w:customStyle="1" w:styleId="Ttulo3Char">
    <w:name w:val="Título 3 Char"/>
    <w:basedOn w:val="Fontepargpadro"/>
    <w:link w:val="Ttulo3"/>
    <w:uiPriority w:val="5"/>
    <w:rsid w:val="00C21204"/>
    <w:rPr>
      <w:rFonts w:asciiTheme="majorHAnsi" w:eastAsiaTheme="majorEastAsia" w:hAnsiTheme="majorHAnsi" w:cstheme="majorBidi"/>
      <w:b/>
      <w:color w:val="6E6E6E" w:themeColor="accent1" w:themeShade="7F"/>
    </w:rPr>
  </w:style>
  <w:style w:type="paragraph" w:styleId="Sumrio3">
    <w:name w:val="toc 3"/>
    <w:basedOn w:val="Normal"/>
    <w:next w:val="Normal"/>
    <w:autoRedefine/>
    <w:uiPriority w:val="39"/>
    <w:unhideWhenUsed/>
    <w:rsid w:val="00C21204"/>
    <w:pPr>
      <w:spacing w:after="100"/>
      <w:ind w:left="560"/>
    </w:pPr>
  </w:style>
  <w:style w:type="paragraph" w:styleId="PargrafodaLista">
    <w:name w:val="List Paragraph"/>
    <w:basedOn w:val="Normal"/>
    <w:uiPriority w:val="34"/>
    <w:unhideWhenUsed/>
    <w:qFormat/>
    <w:rsid w:val="00042975"/>
    <w:pPr>
      <w:ind w:left="720"/>
      <w:contextualSpacing/>
    </w:pPr>
  </w:style>
  <w:style w:type="table" w:styleId="SimplesTabela3">
    <w:name w:val="Plain Table 3"/>
    <w:basedOn w:val="Tabelanormal"/>
    <w:uiPriority w:val="43"/>
    <w:rsid w:val="003B076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2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Relat&#243;rio%20.dotx" TargetMode="External"/></Relationships>
</file>

<file path=word/theme/theme1.xml><?xml version="1.0" encoding="utf-8"?>
<a:theme xmlns:a="http://schemas.openxmlformats.org/drawingml/2006/main" name="Custom Them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4417B-91FF-4BA8-9F7D-08AC4E7B6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5419</TotalTime>
  <Pages>1</Pages>
  <Words>1277</Words>
  <Characters>6897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 Magalhães</dc:creator>
  <cp:keywords/>
  <cp:lastModifiedBy>Pedro Magalhães</cp:lastModifiedBy>
  <cp:revision>42</cp:revision>
  <cp:lastPrinted>2006-08-01T17:47:00Z</cp:lastPrinted>
  <dcterms:created xsi:type="dcterms:W3CDTF">2023-07-28T19:03:00Z</dcterms:created>
  <dcterms:modified xsi:type="dcterms:W3CDTF">2023-08-14T00:55:00Z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